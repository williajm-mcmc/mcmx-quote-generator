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30BAA" w14:textId="14FA9F75" w:rsidR="007377A5" w:rsidRPr="007A75A3" w:rsidRDefault="002F16DC" w:rsidP="007377A5">
      <w:pPr>
        <w:rPr>
          <w:rFonts w:ascii="Aptos Narrow" w:hAnsi="Aptos Narrow"/>
        </w:rPr>
      </w:pPr>
      <w:r w:rsidRPr="007A75A3">
        <w:rPr>
          <w:rFonts w:ascii="Aptos Narrow" w:hAnsi="Aptos Narrow"/>
          <w:noProof/>
        </w:rPr>
        <w:drawing>
          <wp:anchor distT="0" distB="0" distL="114300" distR="114300" simplePos="0" relativeHeight="251658240" behindDoc="0" locked="0" layoutInCell="1" allowOverlap="1" wp14:anchorId="424D91F8" wp14:editId="48C98845">
            <wp:simplePos x="0" y="0"/>
            <wp:positionH relativeFrom="page">
              <wp:posOffset>-127000</wp:posOffset>
            </wp:positionH>
            <wp:positionV relativeFrom="paragraph">
              <wp:posOffset>-715010</wp:posOffset>
            </wp:positionV>
            <wp:extent cx="8146415" cy="10536555"/>
            <wp:effectExtent l="0" t="0" r="0" b="4445"/>
            <wp:wrapNone/>
            <wp:docPr id="1074965083" name="Picture 1" descr="A red background with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65083" name="Picture 1" descr="A red background with wav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146415" cy="10536555"/>
                    </a:xfrm>
                    <a:prstGeom prst="rect">
                      <a:avLst/>
                    </a:prstGeom>
                    <a:blipFill>
                      <a:blip r:embed="rId12"/>
                      <a:stretch>
                        <a:fillRect/>
                      </a:stretch>
                    </a:blipFill>
                  </pic:spPr>
                </pic:pic>
              </a:graphicData>
            </a:graphic>
            <wp14:sizeRelH relativeFrom="margin">
              <wp14:pctWidth>0</wp14:pctWidth>
            </wp14:sizeRelH>
            <wp14:sizeRelV relativeFrom="margin">
              <wp14:pctHeight>0</wp14:pctHeight>
            </wp14:sizeRelV>
          </wp:anchor>
        </w:drawing>
      </w:r>
      <w:r w:rsidR="007377A5" w:rsidRPr="007A75A3">
        <w:rPr>
          <w:rFonts w:ascii="Aptos Narrow" w:hAnsi="Aptos Narrow"/>
        </w:rPr>
        <w:br/>
      </w:r>
      <w:r w:rsidR="007377A5" w:rsidRPr="007A75A3">
        <w:rPr>
          <w:rFonts w:ascii="Aptos Narrow" w:hAnsi="Aptos Narrow"/>
        </w:rPr>
        <w:br/>
      </w:r>
    </w:p>
    <w:p w14:paraId="18233B99" w14:textId="1A9659AA" w:rsidR="007377A5" w:rsidRPr="007A75A3" w:rsidRDefault="007377A5" w:rsidP="007377A5">
      <w:pPr>
        <w:rPr>
          <w:rFonts w:ascii="Aptos Narrow" w:hAnsi="Aptos Narrow"/>
        </w:rPr>
      </w:pPr>
    </w:p>
    <w:p w14:paraId="1AB210F6" w14:textId="4B6412E2" w:rsidR="007377A5" w:rsidRPr="007A75A3" w:rsidRDefault="007377A5" w:rsidP="007377A5">
      <w:pPr>
        <w:rPr>
          <w:rFonts w:ascii="Aptos Narrow" w:hAnsi="Aptos Narrow"/>
        </w:rPr>
      </w:pPr>
    </w:p>
    <w:p w14:paraId="3C415F92" w14:textId="2265E2CD" w:rsidR="007377A5" w:rsidRPr="007A75A3" w:rsidRDefault="007377A5" w:rsidP="007377A5">
      <w:pPr>
        <w:rPr>
          <w:rFonts w:ascii="Aptos Narrow" w:hAnsi="Aptos Narrow"/>
        </w:rPr>
      </w:pPr>
    </w:p>
    <w:p w14:paraId="32FC3257" w14:textId="6BC6D796" w:rsidR="007377A5" w:rsidRPr="007A75A3" w:rsidRDefault="007377A5" w:rsidP="007377A5">
      <w:pPr>
        <w:rPr>
          <w:rFonts w:ascii="Aptos Narrow" w:hAnsi="Aptos Narrow"/>
        </w:rPr>
      </w:pPr>
    </w:p>
    <w:p w14:paraId="10240654" w14:textId="2CDD08E3" w:rsidR="007377A5" w:rsidRPr="007A75A3" w:rsidRDefault="00F64A0E"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1" behindDoc="0" locked="0" layoutInCell="1" allowOverlap="1" wp14:anchorId="693AA415" wp14:editId="04A093A2">
                <wp:simplePos x="0" y="0"/>
                <wp:positionH relativeFrom="column">
                  <wp:posOffset>-962025</wp:posOffset>
                </wp:positionH>
                <wp:positionV relativeFrom="paragraph">
                  <wp:posOffset>427355</wp:posOffset>
                </wp:positionV>
                <wp:extent cx="4057650" cy="1536701"/>
                <wp:effectExtent l="0" t="0" r="0" b="6350"/>
                <wp:wrapNone/>
                <wp:docPr id="2137513688" name="Rectangle 6"/>
                <wp:cNvGraphicFramePr/>
                <a:graphic xmlns:a="http://schemas.openxmlformats.org/drawingml/2006/main">
                  <a:graphicData uri="http://schemas.microsoft.com/office/word/2010/wordprocessingShape">
                    <wps:wsp>
                      <wps:cNvSpPr/>
                      <wps:spPr>
                        <a:xfrm>
                          <a:off x="0" y="0"/>
                          <a:ext cx="4057650" cy="1536701"/>
                        </a:xfrm>
                        <a:custGeom>
                          <a:avLst/>
                          <a:gdLst>
                            <a:gd name="connsiteX0" fmla="*/ 0 w 4038600"/>
                            <a:gd name="connsiteY0" fmla="*/ 0 h 1536700"/>
                            <a:gd name="connsiteX1" fmla="*/ 4038600 w 4038600"/>
                            <a:gd name="connsiteY1" fmla="*/ 0 h 1536700"/>
                            <a:gd name="connsiteX2" fmla="*/ 4038600 w 4038600"/>
                            <a:gd name="connsiteY2" fmla="*/ 1536700 h 1536700"/>
                            <a:gd name="connsiteX3" fmla="*/ 0 w 4038600"/>
                            <a:gd name="connsiteY3" fmla="*/ 1536700 h 1536700"/>
                            <a:gd name="connsiteX4" fmla="*/ 0 w 4038600"/>
                            <a:gd name="connsiteY4" fmla="*/ 0 h 1536700"/>
                            <a:gd name="connsiteX0" fmla="*/ 0 w 4038600"/>
                            <a:gd name="connsiteY0" fmla="*/ 0 h 1536700"/>
                            <a:gd name="connsiteX1" fmla="*/ 4038600 w 4038600"/>
                            <a:gd name="connsiteY1" fmla="*/ 0 h 1536700"/>
                            <a:gd name="connsiteX2" fmla="*/ 3594100 w 4038600"/>
                            <a:gd name="connsiteY2" fmla="*/ 1536700 h 1536700"/>
                            <a:gd name="connsiteX3" fmla="*/ 0 w 4038600"/>
                            <a:gd name="connsiteY3" fmla="*/ 1536700 h 1536700"/>
                            <a:gd name="connsiteX4" fmla="*/ 0 w 4038600"/>
                            <a:gd name="connsiteY4" fmla="*/ 0 h 15367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38600" h="1536700">
                              <a:moveTo>
                                <a:pt x="0" y="0"/>
                              </a:moveTo>
                              <a:lnTo>
                                <a:pt x="4038600" y="0"/>
                              </a:lnTo>
                              <a:lnTo>
                                <a:pt x="3594100" y="1536700"/>
                              </a:lnTo>
                              <a:lnTo>
                                <a:pt x="0" y="1536700"/>
                              </a:lnTo>
                              <a:lnTo>
                                <a:pt x="0" y="0"/>
                              </a:lnTo>
                              <a:close/>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8E2F6" id="Rectangle 6" o:spid="_x0000_s1026" style="position:absolute;margin-left:-75.75pt;margin-top:33.65pt;width:319.5pt;height:12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38600,153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" path="m,l4038600,,3594100,1536700,,1536700,,xe" fillcolor="white [3212]" stroked="f" strokeweight="1pt">
                <v:stroke joinstyle="miter"/>
                <v:path arrowok="t" o:connecttype="custom" o:connectlocs="0,0;4057650,0;3611053,1536701;0,1536701;0,0" o:connectangles="0,0,0,0,0"/>
              </v:shape>
            </w:pict>
          </mc:Fallback>
        </mc:AlternateContent>
      </w:r>
    </w:p>
    <w:p w14:paraId="51138C5F" w14:textId="7711E0FA" w:rsidR="007377A5" w:rsidRPr="007A75A3" w:rsidRDefault="00F8060F" w:rsidP="007377A5">
      <w:pPr>
        <w:rPr>
          <w:rFonts w:ascii="Aptos Narrow" w:hAnsi="Aptos Narrow"/>
        </w:rPr>
      </w:pPr>
      <w:r w:rsidRPr="00DD6FF6">
        <w:rPr>
          <w:rFonts w:ascii="Aptos Narrow" w:hAnsi="Aptos Narrow"/>
          <w:noProof/>
        </w:rPr>
        <mc:AlternateContent>
          <mc:Choice Requires="wps">
            <w:drawing>
              <wp:anchor distT="45720" distB="45720" distL="114300" distR="114300" simplePos="0" relativeHeight="251660298" behindDoc="0" locked="0" layoutInCell="1" allowOverlap="1" wp14:anchorId="31CE8578" wp14:editId="12234E2F">
                <wp:simplePos x="0" y="0"/>
                <wp:positionH relativeFrom="margin">
                  <wp:posOffset>3695700</wp:posOffset>
                </wp:positionH>
                <wp:positionV relativeFrom="paragraph">
                  <wp:posOffset>307340</wp:posOffset>
                </wp:positionV>
                <wp:extent cx="2800350" cy="109918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1099185"/>
                        </a:xfrm>
                        <a:prstGeom prst="rect">
                          <a:avLst/>
                        </a:prstGeom>
                        <a:solidFill>
                          <a:srgbClr val="FFFFFF"/>
                        </a:solidFill>
                        <a:ln w="9525">
                          <a:noFill/>
                          <a:miter lim="800000"/>
                          <a:headEnd/>
                          <a:tailEnd/>
                        </a:ln>
                      </wps:spPr>
                      <wps:txbx>
                        <w:txbxContent>
                          <w:p w14:paraId="4D0F4EC9" w14:textId="77777777" w:rsidR="00F8060F" w:rsidRDefault="00F8060F" w:rsidP="00F8060F">
                            <w:pPr>
                              <w:spacing w:after="0"/>
                              <w:jc w:val="center"/>
                              <w:rPr>
                                <w:rFonts w:ascii="Aptos" w:eastAsia="Aptos" w:hAnsi="Aptos" w:cs="Aptos"/>
                                <w:b/>
                                <w:bCs/>
                                <w:color w:val="9E1B32"/>
                                <w:sz w:val="32"/>
                                <w:szCs w:val="32"/>
                              </w:rPr>
                            </w:pPr>
                          </w:p>
                          <w:p w14:paraId="7EBB49C7" w14:textId="5F4E5048" w:rsidR="00DD6FF6" w:rsidRPr="00DD6FF6" w:rsidRDefault="00DD6FF6" w:rsidP="00F8060F">
                            <w:pPr>
                              <w:spacing w:after="0"/>
                              <w:jc w:val="center"/>
                              <w:rPr>
                                <w:rFonts w:ascii="Aptos" w:eastAsia="Aptos" w:hAnsi="Aptos" w:cs="Aptos"/>
                                <w:b/>
                                <w:bCs/>
                                <w:color w:val="9E1B32"/>
                                <w:sz w:val="32"/>
                                <w:szCs w:val="32"/>
                              </w:rPr>
                            </w:pPr>
                            <w:proofErr w:type="gramStart"/>
                            <w:r w:rsidRPr="740143E6">
                              <w:rPr>
                                <w:rFonts w:ascii="Aptos" w:eastAsia="Aptos" w:hAnsi="Aptos" w:cs="Aptos"/>
                                <w:b/>
                                <w:bCs/>
                                <w:color w:val="9E1B32"/>
                                <w:sz w:val="32"/>
                                <w:szCs w:val="32"/>
                              </w:rPr>
                              <w:t xml:space="preserve">{{ </w:t>
                            </w:r>
                            <w:proofErr w:type="spellStart"/>
                            <w:r w:rsidRPr="740143E6">
                              <w:rPr>
                                <w:rFonts w:ascii="Aptos" w:eastAsia="Aptos" w:hAnsi="Aptos" w:cs="Aptos"/>
                                <w:b/>
                                <w:bCs/>
                                <w:color w:val="9E1B32"/>
                                <w:sz w:val="32"/>
                                <w:szCs w:val="32"/>
                              </w:rPr>
                              <w:t>customer</w:t>
                            </w:r>
                            <w:proofErr w:type="gramEnd"/>
                            <w:r w:rsidRPr="740143E6">
                              <w:rPr>
                                <w:rFonts w:ascii="Aptos" w:eastAsia="Aptos" w:hAnsi="Aptos" w:cs="Aptos"/>
                                <w:b/>
                                <w:bCs/>
                                <w:color w:val="9E1B32"/>
                                <w:sz w:val="32"/>
                                <w:szCs w:val="32"/>
                              </w:rPr>
                              <w:t>_</w:t>
                            </w:r>
                            <w:proofErr w:type="gramStart"/>
                            <w:r w:rsidRPr="740143E6">
                              <w:rPr>
                                <w:rFonts w:ascii="Aptos" w:eastAsia="Aptos" w:hAnsi="Aptos" w:cs="Aptos"/>
                                <w:b/>
                                <w:bCs/>
                                <w:color w:val="9E1B32"/>
                                <w:sz w:val="32"/>
                                <w:szCs w:val="32"/>
                              </w:rPr>
                              <w:t>picture</w:t>
                            </w:r>
                            <w:proofErr w:type="spellEnd"/>
                            <w:r w:rsidRPr="740143E6">
                              <w:rPr>
                                <w:rFonts w:ascii="Aptos" w:eastAsia="Aptos" w:hAnsi="Aptos" w:cs="Aptos"/>
                                <w:b/>
                                <w:bCs/>
                                <w:color w:val="9E1B32"/>
                                <w:sz w:val="32"/>
                                <w:szCs w:val="32"/>
                              </w:rPr>
                              <w:t xml:space="preserve"> }</w:t>
                            </w:r>
                            <w:proofErr w:type="gramEnd"/>
                            <w:r w:rsidRPr="740143E6">
                              <w:rPr>
                                <w:rFonts w:ascii="Aptos" w:eastAsia="Aptos" w:hAnsi="Aptos" w:cs="Aptos"/>
                                <w:b/>
                                <w:bCs/>
                                <w:color w:val="9E1B32"/>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CE8578" id="_x0000_t202" coordsize="21600,21600" o:spt="202" path="m,l,21600r21600,l21600,xe">
                <v:stroke joinstyle="miter"/>
                <v:path gradientshapeok="t" o:connecttype="rect"/>
              </v:shapetype>
              <v:shape id="Text Box 2" o:spid="_x0000_s1026" type="#_x0000_t202" style="position:absolute;margin-left:291pt;margin-top:24.2pt;width:220.5pt;height:86.55pt;z-index:25166029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" stroked="f">
                <v:textbox>
                  <w:txbxContent>
                    <w:p w14:paraId="4D0F4EC9" w14:textId="77777777" w:rsidR="00F8060F" w:rsidRDefault="00F8060F" w:rsidP="00F8060F">
                      <w:pPr>
                        <w:spacing w:after="0"/>
                        <w:jc w:val="center"/>
                        <w:rPr>
                          <w:rFonts w:ascii="Aptos" w:eastAsia="Aptos" w:hAnsi="Aptos" w:cs="Aptos"/>
                          <w:b/>
                          <w:bCs/>
                          <w:color w:val="9E1B32"/>
                          <w:sz w:val="32"/>
                          <w:szCs w:val="32"/>
                        </w:rPr>
                      </w:pPr>
                    </w:p>
                    <w:p w14:paraId="7EBB49C7" w14:textId="5F4E5048" w:rsidR="00DD6FF6" w:rsidRPr="00DD6FF6" w:rsidRDefault="00DD6FF6" w:rsidP="00F8060F">
                      <w:pPr>
                        <w:spacing w:after="0"/>
                        <w:jc w:val="center"/>
                        <w:rPr>
                          <w:rFonts w:ascii="Aptos" w:eastAsia="Aptos" w:hAnsi="Aptos" w:cs="Aptos"/>
                          <w:b/>
                          <w:bCs/>
                          <w:color w:val="9E1B32"/>
                          <w:sz w:val="32"/>
                          <w:szCs w:val="32"/>
                        </w:rPr>
                      </w:pPr>
                      <w:proofErr w:type="gramStart"/>
                      <w:r w:rsidRPr="740143E6">
                        <w:rPr>
                          <w:rFonts w:ascii="Aptos" w:eastAsia="Aptos" w:hAnsi="Aptos" w:cs="Aptos"/>
                          <w:b/>
                          <w:bCs/>
                          <w:color w:val="9E1B32"/>
                          <w:sz w:val="32"/>
                          <w:szCs w:val="32"/>
                        </w:rPr>
                        <w:t xml:space="preserve">{{ </w:t>
                      </w:r>
                      <w:proofErr w:type="spellStart"/>
                      <w:r w:rsidRPr="740143E6">
                        <w:rPr>
                          <w:rFonts w:ascii="Aptos" w:eastAsia="Aptos" w:hAnsi="Aptos" w:cs="Aptos"/>
                          <w:b/>
                          <w:bCs/>
                          <w:color w:val="9E1B32"/>
                          <w:sz w:val="32"/>
                          <w:szCs w:val="32"/>
                        </w:rPr>
                        <w:t>customer</w:t>
                      </w:r>
                      <w:proofErr w:type="gramEnd"/>
                      <w:r w:rsidRPr="740143E6">
                        <w:rPr>
                          <w:rFonts w:ascii="Aptos" w:eastAsia="Aptos" w:hAnsi="Aptos" w:cs="Aptos"/>
                          <w:b/>
                          <w:bCs/>
                          <w:color w:val="9E1B32"/>
                          <w:sz w:val="32"/>
                          <w:szCs w:val="32"/>
                        </w:rPr>
                        <w:t>_</w:t>
                      </w:r>
                      <w:proofErr w:type="gramStart"/>
                      <w:r w:rsidRPr="740143E6">
                        <w:rPr>
                          <w:rFonts w:ascii="Aptos" w:eastAsia="Aptos" w:hAnsi="Aptos" w:cs="Aptos"/>
                          <w:b/>
                          <w:bCs/>
                          <w:color w:val="9E1B32"/>
                          <w:sz w:val="32"/>
                          <w:szCs w:val="32"/>
                        </w:rPr>
                        <w:t>picture</w:t>
                      </w:r>
                      <w:proofErr w:type="spellEnd"/>
                      <w:r w:rsidRPr="740143E6">
                        <w:rPr>
                          <w:rFonts w:ascii="Aptos" w:eastAsia="Aptos" w:hAnsi="Aptos" w:cs="Aptos"/>
                          <w:b/>
                          <w:bCs/>
                          <w:color w:val="9E1B32"/>
                          <w:sz w:val="32"/>
                          <w:szCs w:val="32"/>
                        </w:rPr>
                        <w:t xml:space="preserve"> }</w:t>
                      </w:r>
                      <w:proofErr w:type="gramEnd"/>
                      <w:r w:rsidRPr="740143E6">
                        <w:rPr>
                          <w:rFonts w:ascii="Aptos" w:eastAsia="Aptos" w:hAnsi="Aptos" w:cs="Aptos"/>
                          <w:b/>
                          <w:bCs/>
                          <w:color w:val="9E1B32"/>
                          <w:sz w:val="32"/>
                          <w:szCs w:val="32"/>
                        </w:rPr>
                        <w:t>}</w:t>
                      </w:r>
                    </w:p>
                  </w:txbxContent>
                </v:textbox>
                <w10:wrap type="square" anchorx="margin"/>
              </v:shape>
            </w:pict>
          </mc:Fallback>
        </mc:AlternateContent>
      </w:r>
      <w:r w:rsidR="00A026F5" w:rsidRPr="007A75A3">
        <w:rPr>
          <w:rFonts w:ascii="Aptos Narrow" w:hAnsi="Aptos Narrow"/>
          <w:noProof/>
        </w:rPr>
        <mc:AlternateContent>
          <mc:Choice Requires="wps">
            <w:drawing>
              <wp:anchor distT="0" distB="0" distL="114300" distR="114300" simplePos="0" relativeHeight="251658247" behindDoc="0" locked="0" layoutInCell="1" allowOverlap="1" wp14:anchorId="1956CCB2" wp14:editId="7932945C">
                <wp:simplePos x="0" y="0"/>
                <wp:positionH relativeFrom="page">
                  <wp:align>right</wp:align>
                </wp:positionH>
                <wp:positionV relativeFrom="paragraph">
                  <wp:posOffset>59690</wp:posOffset>
                </wp:positionV>
                <wp:extent cx="4075430" cy="1555750"/>
                <wp:effectExtent l="0" t="0" r="1270" b="6350"/>
                <wp:wrapNone/>
                <wp:docPr id="492416747" name="Rectangle 6"/>
                <wp:cNvGraphicFramePr/>
                <a:graphic xmlns:a="http://schemas.openxmlformats.org/drawingml/2006/main">
                  <a:graphicData uri="http://schemas.microsoft.com/office/word/2010/wordprocessingShape">
                    <wps:wsp>
                      <wps:cNvSpPr/>
                      <wps:spPr>
                        <a:xfrm rot="10800000">
                          <a:off x="0" y="0"/>
                          <a:ext cx="4075430" cy="1555750"/>
                        </a:xfrm>
                        <a:custGeom>
                          <a:avLst/>
                          <a:gdLst>
                            <a:gd name="connsiteX0" fmla="*/ 0 w 4038600"/>
                            <a:gd name="connsiteY0" fmla="*/ 0 h 1536700"/>
                            <a:gd name="connsiteX1" fmla="*/ 4038600 w 4038600"/>
                            <a:gd name="connsiteY1" fmla="*/ 0 h 1536700"/>
                            <a:gd name="connsiteX2" fmla="*/ 4038600 w 4038600"/>
                            <a:gd name="connsiteY2" fmla="*/ 1536700 h 1536700"/>
                            <a:gd name="connsiteX3" fmla="*/ 0 w 4038600"/>
                            <a:gd name="connsiteY3" fmla="*/ 1536700 h 1536700"/>
                            <a:gd name="connsiteX4" fmla="*/ 0 w 4038600"/>
                            <a:gd name="connsiteY4" fmla="*/ 0 h 1536700"/>
                            <a:gd name="connsiteX0" fmla="*/ 0 w 4038600"/>
                            <a:gd name="connsiteY0" fmla="*/ 0 h 1536700"/>
                            <a:gd name="connsiteX1" fmla="*/ 4038600 w 4038600"/>
                            <a:gd name="connsiteY1" fmla="*/ 0 h 1536700"/>
                            <a:gd name="connsiteX2" fmla="*/ 3594100 w 4038600"/>
                            <a:gd name="connsiteY2" fmla="*/ 1536700 h 1536700"/>
                            <a:gd name="connsiteX3" fmla="*/ 0 w 4038600"/>
                            <a:gd name="connsiteY3" fmla="*/ 1536700 h 1536700"/>
                            <a:gd name="connsiteX4" fmla="*/ 0 w 4038600"/>
                            <a:gd name="connsiteY4" fmla="*/ 0 h 1536700"/>
                            <a:gd name="connsiteX0" fmla="*/ 0 w 4038600"/>
                            <a:gd name="connsiteY0" fmla="*/ 0 h 1536700"/>
                            <a:gd name="connsiteX1" fmla="*/ 4038600 w 4038600"/>
                            <a:gd name="connsiteY1" fmla="*/ 0 h 1536700"/>
                            <a:gd name="connsiteX2" fmla="*/ 3601415 w 4038600"/>
                            <a:gd name="connsiteY2" fmla="*/ 1529385 h 1536700"/>
                            <a:gd name="connsiteX3" fmla="*/ 0 w 4038600"/>
                            <a:gd name="connsiteY3" fmla="*/ 1536700 h 1536700"/>
                            <a:gd name="connsiteX4" fmla="*/ 0 w 4038600"/>
                            <a:gd name="connsiteY4" fmla="*/ 0 h 15367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38600" h="1536700">
                              <a:moveTo>
                                <a:pt x="0" y="0"/>
                              </a:moveTo>
                              <a:lnTo>
                                <a:pt x="4038600" y="0"/>
                              </a:lnTo>
                              <a:lnTo>
                                <a:pt x="3601415" y="1529385"/>
                              </a:lnTo>
                              <a:lnTo>
                                <a:pt x="0" y="1536700"/>
                              </a:lnTo>
                              <a:lnTo>
                                <a:pt x="0" y="0"/>
                              </a:lnTo>
                              <a:close/>
                            </a:path>
                          </a:pathLst>
                        </a:custGeom>
                        <a:solidFill>
                          <a:schemeClr val="bg1"/>
                        </a:solidFill>
                        <a:ln>
                          <a:noFill/>
                        </a:ln>
                        <a:effectLst>
                          <a:softEdge rad="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84832" id="Rectangle 6" o:spid="_x0000_s1026" style="position:absolute;margin-left:269.7pt;margin-top:4.7pt;width:320.9pt;height:122.5pt;rotation:180;z-index:251658247;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4038600,153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" path="m,l4038600,,3601415,1529385,,1536700,,xe" fillcolor="white [3212]" stroked="f" strokeweight="1pt">
                <v:stroke joinstyle="miter"/>
                <v:path arrowok="t" o:connecttype="custom" o:connectlocs="0,0;4075430,0;3634258,1548344;0,1555750;0,0" o:connectangles="0,0,0,0,0"/>
                <w10:wrap anchorx="page"/>
              </v:shape>
            </w:pict>
          </mc:Fallback>
        </mc:AlternateContent>
      </w:r>
    </w:p>
    <w:p w14:paraId="75FCF9C4" w14:textId="12A8F6D4" w:rsidR="007377A5" w:rsidRPr="007A75A3" w:rsidRDefault="00F64A0E" w:rsidP="007377A5">
      <w:pPr>
        <w:rPr>
          <w:rFonts w:ascii="Aptos Narrow" w:hAnsi="Aptos Narrow"/>
        </w:rPr>
      </w:pPr>
      <w:r w:rsidRPr="007A75A3">
        <w:rPr>
          <w:rFonts w:ascii="Aptos Narrow" w:hAnsi="Aptos Narrow"/>
          <w:noProof/>
        </w:rPr>
        <w:drawing>
          <wp:anchor distT="0" distB="0" distL="114300" distR="114300" simplePos="0" relativeHeight="251658249" behindDoc="0" locked="0" layoutInCell="1" allowOverlap="1" wp14:anchorId="708D948B" wp14:editId="66543A85">
            <wp:simplePos x="0" y="0"/>
            <wp:positionH relativeFrom="margin">
              <wp:posOffset>131445</wp:posOffset>
            </wp:positionH>
            <wp:positionV relativeFrom="paragraph">
              <wp:posOffset>10795</wp:posOffset>
            </wp:positionV>
            <wp:extent cx="1648828" cy="890649"/>
            <wp:effectExtent l="0" t="0" r="8890" b="5080"/>
            <wp:wrapNone/>
            <wp:docPr id="110169041" name="Picture 12" descr="A black and white logo with re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041" name="Picture 12" descr="A black and white logo with red lette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48828" cy="890649"/>
                    </a:xfrm>
                    <a:prstGeom prst="rect">
                      <a:avLst/>
                    </a:prstGeom>
                  </pic:spPr>
                </pic:pic>
              </a:graphicData>
            </a:graphic>
            <wp14:sizeRelH relativeFrom="margin">
              <wp14:pctWidth>0</wp14:pctWidth>
            </wp14:sizeRelH>
            <wp14:sizeRelV relativeFrom="margin">
              <wp14:pctHeight>0</wp14:pctHeight>
            </wp14:sizeRelV>
          </wp:anchor>
        </w:drawing>
      </w:r>
    </w:p>
    <w:p w14:paraId="0506CB91" w14:textId="0034B2F9" w:rsidR="007377A5" w:rsidRPr="007A75A3" w:rsidRDefault="007377A5" w:rsidP="007377A5">
      <w:pPr>
        <w:rPr>
          <w:rFonts w:ascii="Aptos Narrow" w:hAnsi="Aptos Narrow"/>
        </w:rPr>
      </w:pPr>
    </w:p>
    <w:p w14:paraId="70BC3AC9" w14:textId="13315F78" w:rsidR="007377A5" w:rsidRPr="007A75A3" w:rsidRDefault="007377A5"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4" behindDoc="0" locked="0" layoutInCell="1" allowOverlap="1" wp14:anchorId="495D4A8E" wp14:editId="67E7DBCA">
                <wp:simplePos x="0" y="0"/>
                <wp:positionH relativeFrom="margin">
                  <wp:align>right</wp:align>
                </wp:positionH>
                <wp:positionV relativeFrom="margin">
                  <wp:posOffset>1962785</wp:posOffset>
                </wp:positionV>
                <wp:extent cx="2280920" cy="716280"/>
                <wp:effectExtent l="0" t="0" r="0" b="7620"/>
                <wp:wrapSquare wrapText="bothSides"/>
                <wp:docPr id="1484120110" name="Text Box 13"/>
                <wp:cNvGraphicFramePr/>
                <a:graphic xmlns:a="http://schemas.openxmlformats.org/drawingml/2006/main">
                  <a:graphicData uri="http://schemas.microsoft.com/office/word/2010/wordprocessingShape">
                    <wps:wsp>
                      <wps:cNvSpPr txBox="1"/>
                      <wps:spPr>
                        <a:xfrm>
                          <a:off x="0" y="0"/>
                          <a:ext cx="2280920" cy="716280"/>
                        </a:xfrm>
                        <a:prstGeom prst="rect">
                          <a:avLst/>
                        </a:prstGeom>
                        <a:noFill/>
                        <a:ln w="6350">
                          <a:noFill/>
                        </a:ln>
                      </wps:spPr>
                      <wps:txbx>
                        <w:txbxContent>
                          <w:p w14:paraId="4C91EE62" w14:textId="77777777" w:rsidR="007377A5" w:rsidRPr="00716EBF" w:rsidRDefault="007377A5" w:rsidP="007377A5">
                            <w:pPr>
                              <w:jc w:val="center"/>
                              <w:rPr>
                                <w:color w:val="A5A5A5" w:themeColor="accent3"/>
                              </w:rPr>
                            </w:pP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495D4A8E" id="Text Box 13" o:spid="_x0000_s1027" type="#_x0000_t202" style="position:absolute;margin-left:128.4pt;margin-top:154.55pt;width:179.6pt;height:56.4pt;z-index:251658244;visibility:visible;mso-wrap-style:none;mso-wrap-distance-left:9pt;mso-wrap-distance-top:0;mso-wrap-distance-right:9pt;mso-wrap-distance-bottom:0;mso-position-horizontal:right;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" filled="f" stroked="f" strokeweight=".5pt">
                <v:textbox style="mso-fit-shape-to-text:t">
                  <w:txbxContent>
                    <w:p w14:paraId="4C91EE62" w14:textId="77777777" w:rsidR="007377A5" w:rsidRPr="00716EBF" w:rsidRDefault="007377A5" w:rsidP="007377A5">
                      <w:pPr>
                        <w:jc w:val="center"/>
                        <w:rPr>
                          <w:color w:val="A5A5A5" w:themeColor="accent3"/>
                        </w:rPr>
                      </w:pPr>
                    </w:p>
                  </w:txbxContent>
                </v:textbox>
                <w10:wrap type="square" anchorx="margin" anchory="margin"/>
              </v:shape>
            </w:pict>
          </mc:Fallback>
        </mc:AlternateContent>
      </w:r>
    </w:p>
    <w:p w14:paraId="00282B4F" w14:textId="477B19EF" w:rsidR="007377A5" w:rsidRPr="007A75A3" w:rsidRDefault="00441056"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8" behindDoc="0" locked="0" layoutInCell="1" allowOverlap="1" wp14:anchorId="6A4815A4" wp14:editId="5CB013FD">
                <wp:simplePos x="0" y="0"/>
                <wp:positionH relativeFrom="column">
                  <wp:posOffset>-798195</wp:posOffset>
                </wp:positionH>
                <wp:positionV relativeFrom="paragraph">
                  <wp:posOffset>425450</wp:posOffset>
                </wp:positionV>
                <wp:extent cx="2814955" cy="676275"/>
                <wp:effectExtent l="0" t="0" r="0" b="0"/>
                <wp:wrapNone/>
                <wp:docPr id="1133986992" name="Text Box 11"/>
                <wp:cNvGraphicFramePr/>
                <a:graphic xmlns:a="http://schemas.openxmlformats.org/drawingml/2006/main">
                  <a:graphicData uri="http://schemas.microsoft.com/office/word/2010/wordprocessingShape">
                    <wps:wsp>
                      <wps:cNvSpPr txBox="1"/>
                      <wps:spPr>
                        <a:xfrm>
                          <a:off x="0" y="0"/>
                          <a:ext cx="2814955" cy="676275"/>
                        </a:xfrm>
                        <a:prstGeom prst="rect">
                          <a:avLst/>
                        </a:prstGeom>
                        <a:noFill/>
                        <a:ln w="6350">
                          <a:noFill/>
                        </a:ln>
                      </wps:spPr>
                      <wps:txbx>
                        <w:txbxContent>
                          <w:p w14:paraId="7B283C67" w14:textId="16FF7B76" w:rsidR="007377A5" w:rsidRPr="00F248BD" w:rsidRDefault="00981DE7" w:rsidP="007377A5">
                            <w:pPr>
                              <w:spacing w:after="0"/>
                              <w:rPr>
                                <w:rFonts w:ascii="Aptos Narrow" w:hAnsi="Aptos Narrow"/>
                                <w:sz w:val="40"/>
                                <w:szCs w:val="40"/>
                              </w:rPr>
                            </w:pPr>
                            <w:r>
                              <w:rPr>
                                <w:rFonts w:ascii="Aptos Narrow" w:hAnsi="Aptos Narrow"/>
                                <w:sz w:val="40"/>
                                <w:szCs w:val="40"/>
                              </w:rPr>
                              <w:t>Quote</w:t>
                            </w:r>
                          </w:p>
                          <w:p w14:paraId="51A2485B" w14:textId="664C70EF" w:rsidR="007377A5" w:rsidRPr="00F248BD" w:rsidRDefault="00DD6FF6" w:rsidP="007377A5">
                            <w:pPr>
                              <w:rPr>
                                <w:rFonts w:ascii="Aptos Narrow" w:hAnsi="Aptos Narrow"/>
                                <w:i/>
                                <w:iCs/>
                              </w:rPr>
                            </w:pPr>
                            <w:proofErr w:type="gramStart"/>
                            <w:r>
                              <w:rPr>
                                <w:rFonts w:ascii="Aptos Narrow" w:hAnsi="Aptos Narrow"/>
                                <w:i/>
                                <w:iCs/>
                              </w:rPr>
                              <w:t xml:space="preserve">{{ </w:t>
                            </w:r>
                            <w:proofErr w:type="spellStart"/>
                            <w:r>
                              <w:rPr>
                                <w:rFonts w:ascii="Aptos Narrow" w:hAnsi="Aptos Narrow"/>
                                <w:i/>
                                <w:iCs/>
                              </w:rPr>
                              <w:t>today</w:t>
                            </w:r>
                            <w:proofErr w:type="gramEnd"/>
                            <w:r>
                              <w:rPr>
                                <w:rFonts w:ascii="Aptos Narrow" w:hAnsi="Aptos Narrow"/>
                                <w:i/>
                                <w:iCs/>
                              </w:rPr>
                              <w:t>_</w:t>
                            </w:r>
                            <w:proofErr w:type="gramStart"/>
                            <w:r>
                              <w:rPr>
                                <w:rFonts w:ascii="Aptos Narrow" w:hAnsi="Aptos Narrow"/>
                                <w:i/>
                                <w:iCs/>
                              </w:rPr>
                              <w:t>date</w:t>
                            </w:r>
                            <w:proofErr w:type="spellEnd"/>
                            <w:r>
                              <w:rPr>
                                <w:rFonts w:ascii="Aptos Narrow" w:hAnsi="Aptos Narrow"/>
                                <w:i/>
                                <w:iCs/>
                              </w:rPr>
                              <w:t xml:space="preserve"> }</w:t>
                            </w:r>
                            <w:proofErr w:type="gramEnd"/>
                            <w:r>
                              <w:rPr>
                                <w:rFonts w:ascii="Aptos Narrow" w:hAnsi="Aptos Narrow"/>
                                <w:i/>
                                <w:i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815A4" id="Text Box 11" o:spid="_x0000_s1028" type="#_x0000_t202" style="position:absolute;margin-left:-62.85pt;margin-top:33.5pt;width:221.65pt;height:53.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" filled="f" stroked="f" strokeweight=".5pt">
                <v:textbox>
                  <w:txbxContent>
                    <w:p w14:paraId="7B283C67" w14:textId="16FF7B76" w:rsidR="007377A5" w:rsidRPr="00F248BD" w:rsidRDefault="00981DE7" w:rsidP="007377A5">
                      <w:pPr>
                        <w:spacing w:after="0"/>
                        <w:rPr>
                          <w:rFonts w:ascii="Aptos Narrow" w:hAnsi="Aptos Narrow"/>
                          <w:sz w:val="40"/>
                          <w:szCs w:val="40"/>
                        </w:rPr>
                      </w:pPr>
                      <w:r>
                        <w:rPr>
                          <w:rFonts w:ascii="Aptos Narrow" w:hAnsi="Aptos Narrow"/>
                          <w:sz w:val="40"/>
                          <w:szCs w:val="40"/>
                        </w:rPr>
                        <w:t>Quote</w:t>
                      </w:r>
                    </w:p>
                    <w:p w14:paraId="51A2485B" w14:textId="664C70EF" w:rsidR="007377A5" w:rsidRPr="00F248BD" w:rsidRDefault="00DD6FF6" w:rsidP="007377A5">
                      <w:pPr>
                        <w:rPr>
                          <w:rFonts w:ascii="Aptos Narrow" w:hAnsi="Aptos Narrow"/>
                          <w:i/>
                          <w:iCs/>
                        </w:rPr>
                      </w:pPr>
                      <w:proofErr w:type="gramStart"/>
                      <w:r>
                        <w:rPr>
                          <w:rFonts w:ascii="Aptos Narrow" w:hAnsi="Aptos Narrow"/>
                          <w:i/>
                          <w:iCs/>
                        </w:rPr>
                        <w:t xml:space="preserve">{{ </w:t>
                      </w:r>
                      <w:proofErr w:type="spellStart"/>
                      <w:r>
                        <w:rPr>
                          <w:rFonts w:ascii="Aptos Narrow" w:hAnsi="Aptos Narrow"/>
                          <w:i/>
                          <w:iCs/>
                        </w:rPr>
                        <w:t>today</w:t>
                      </w:r>
                      <w:proofErr w:type="gramEnd"/>
                      <w:r>
                        <w:rPr>
                          <w:rFonts w:ascii="Aptos Narrow" w:hAnsi="Aptos Narrow"/>
                          <w:i/>
                          <w:iCs/>
                        </w:rPr>
                        <w:t>_</w:t>
                      </w:r>
                      <w:proofErr w:type="gramStart"/>
                      <w:r>
                        <w:rPr>
                          <w:rFonts w:ascii="Aptos Narrow" w:hAnsi="Aptos Narrow"/>
                          <w:i/>
                          <w:iCs/>
                        </w:rPr>
                        <w:t>date</w:t>
                      </w:r>
                      <w:proofErr w:type="spellEnd"/>
                      <w:r>
                        <w:rPr>
                          <w:rFonts w:ascii="Aptos Narrow" w:hAnsi="Aptos Narrow"/>
                          <w:i/>
                          <w:iCs/>
                        </w:rPr>
                        <w:t xml:space="preserve"> }</w:t>
                      </w:r>
                      <w:proofErr w:type="gramEnd"/>
                      <w:r>
                        <w:rPr>
                          <w:rFonts w:ascii="Aptos Narrow" w:hAnsi="Aptos Narrow"/>
                          <w:i/>
                          <w:iCs/>
                        </w:rPr>
                        <w:t>}</w:t>
                      </w:r>
                    </w:p>
                  </w:txbxContent>
                </v:textbox>
              </v:shape>
            </w:pict>
          </mc:Fallback>
        </mc:AlternateContent>
      </w:r>
      <w:r w:rsidR="00F64A0E" w:rsidRPr="007A75A3">
        <w:rPr>
          <w:rFonts w:ascii="Aptos Narrow" w:hAnsi="Aptos Narrow"/>
          <w:noProof/>
        </w:rPr>
        <mc:AlternateContent>
          <mc:Choice Requires="wps">
            <w:drawing>
              <wp:anchor distT="0" distB="0" distL="114300" distR="114300" simplePos="0" relativeHeight="251658246" behindDoc="0" locked="0" layoutInCell="1" allowOverlap="1" wp14:anchorId="386CA836" wp14:editId="33095D7C">
                <wp:simplePos x="0" y="0"/>
                <wp:positionH relativeFrom="page">
                  <wp:align>left</wp:align>
                </wp:positionH>
                <wp:positionV relativeFrom="paragraph">
                  <wp:posOffset>367029</wp:posOffset>
                </wp:positionV>
                <wp:extent cx="3539905" cy="789305"/>
                <wp:effectExtent l="0" t="0" r="3810" b="0"/>
                <wp:wrapNone/>
                <wp:docPr id="1882718679" name="Rectangle 9"/>
                <wp:cNvGraphicFramePr/>
                <a:graphic xmlns:a="http://schemas.openxmlformats.org/drawingml/2006/main">
                  <a:graphicData uri="http://schemas.microsoft.com/office/word/2010/wordprocessingShape">
                    <wps:wsp>
                      <wps:cNvSpPr/>
                      <wps:spPr>
                        <a:xfrm>
                          <a:off x="0" y="0"/>
                          <a:ext cx="3539905" cy="789305"/>
                        </a:xfrm>
                        <a:custGeom>
                          <a:avLst/>
                          <a:gdLst>
                            <a:gd name="connsiteX0" fmla="*/ 0 w 3551555"/>
                            <a:gd name="connsiteY0" fmla="*/ 0 h 596900"/>
                            <a:gd name="connsiteX1" fmla="*/ 3551555 w 3551555"/>
                            <a:gd name="connsiteY1" fmla="*/ 0 h 596900"/>
                            <a:gd name="connsiteX2" fmla="*/ 35515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3610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284855 w 3551555"/>
                            <a:gd name="connsiteY2" fmla="*/ 596900 h 596900"/>
                            <a:gd name="connsiteX3" fmla="*/ 0 w 3551555"/>
                            <a:gd name="connsiteY3" fmla="*/ 596900 h 596900"/>
                            <a:gd name="connsiteX4" fmla="*/ 0 w 3551555"/>
                            <a:gd name="connsiteY4" fmla="*/ 0 h 596900"/>
                            <a:gd name="connsiteX0" fmla="*/ 0 w 3551555"/>
                            <a:gd name="connsiteY0" fmla="*/ 0 h 598825"/>
                            <a:gd name="connsiteX1" fmla="*/ 3551555 w 3551555"/>
                            <a:gd name="connsiteY1" fmla="*/ 0 h 598825"/>
                            <a:gd name="connsiteX2" fmla="*/ 3312160 w 3551555"/>
                            <a:gd name="connsiteY2" fmla="*/ 598825 h 598825"/>
                            <a:gd name="connsiteX3" fmla="*/ 0 w 3551555"/>
                            <a:gd name="connsiteY3" fmla="*/ 596900 h 598825"/>
                            <a:gd name="connsiteX4" fmla="*/ 0 w 3551555"/>
                            <a:gd name="connsiteY4" fmla="*/ 0 h 5988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51555" h="598825">
                              <a:moveTo>
                                <a:pt x="0" y="0"/>
                              </a:moveTo>
                              <a:lnTo>
                                <a:pt x="3551555" y="0"/>
                              </a:lnTo>
                              <a:lnTo>
                                <a:pt x="3312160" y="598825"/>
                              </a:lnTo>
                              <a:lnTo>
                                <a:pt x="0" y="596900"/>
                              </a:lnTo>
                              <a:lnTo>
                                <a:pt x="0" y="0"/>
                              </a:lnTo>
                              <a:close/>
                            </a:path>
                          </a:pathLst>
                        </a:custGeom>
                        <a:blipFill>
                          <a:blip r:embed="rId14">
                            <a:alphaModFix amt="75000"/>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9ECCD" id="Rectangle 9" o:spid="_x0000_s1026" style="position:absolute;margin-left:0;margin-top:28.9pt;width:278.75pt;height:62.1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3551555,598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" path="m,l3551555,,3312160,598825,,596900,,xe" stroked="f" strokeweight="1pt">
                <v:fill r:id="rId15" o:title="" opacity=".75" recolor="t" rotate="t" type="frame"/>
                <v:stroke joinstyle="miter"/>
                <v:path arrowok="t" o:connecttype="custom" o:connectlocs="0,0;3539905,0;3301295,789305;0,786768;0,0" o:connectangles="0,0,0,0,0"/>
                <w10:wrap anchorx="page"/>
              </v:shape>
            </w:pict>
          </mc:Fallback>
        </mc:AlternateContent>
      </w:r>
    </w:p>
    <w:p w14:paraId="20121399" w14:textId="19989BB0" w:rsidR="007377A5" w:rsidRPr="007A75A3" w:rsidRDefault="00A026F5"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2" behindDoc="1" locked="0" layoutInCell="1" allowOverlap="1" wp14:anchorId="12BAC101" wp14:editId="0E997706">
                <wp:simplePos x="0" y="0"/>
                <wp:positionH relativeFrom="page">
                  <wp:align>right</wp:align>
                </wp:positionH>
                <wp:positionV relativeFrom="paragraph">
                  <wp:posOffset>12065</wp:posOffset>
                </wp:positionV>
                <wp:extent cx="4389755" cy="795020"/>
                <wp:effectExtent l="0" t="0" r="0" b="5080"/>
                <wp:wrapThrough wrapText="bothSides">
                  <wp:wrapPolygon edited="0">
                    <wp:start x="20569" y="21600"/>
                    <wp:lineTo x="21506" y="5038"/>
                    <wp:lineTo x="21600" y="1415"/>
                    <wp:lineTo x="21600" y="380"/>
                    <wp:lineTo x="134" y="380"/>
                    <wp:lineTo x="134" y="21600"/>
                    <wp:lineTo x="20569" y="21600"/>
                  </wp:wrapPolygon>
                </wp:wrapThrough>
                <wp:docPr id="775094356" name="Rectangle 9"/>
                <wp:cNvGraphicFramePr/>
                <a:graphic xmlns:a="http://schemas.openxmlformats.org/drawingml/2006/main">
                  <a:graphicData uri="http://schemas.microsoft.com/office/word/2010/wordprocessingShape">
                    <wps:wsp>
                      <wps:cNvSpPr/>
                      <wps:spPr>
                        <a:xfrm rot="10800000">
                          <a:off x="0" y="0"/>
                          <a:ext cx="4389755" cy="795020"/>
                        </a:xfrm>
                        <a:custGeom>
                          <a:avLst/>
                          <a:gdLst>
                            <a:gd name="connsiteX0" fmla="*/ 0 w 3551555"/>
                            <a:gd name="connsiteY0" fmla="*/ 0 h 596900"/>
                            <a:gd name="connsiteX1" fmla="*/ 3551555 w 3551555"/>
                            <a:gd name="connsiteY1" fmla="*/ 0 h 596900"/>
                            <a:gd name="connsiteX2" fmla="*/ 35515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3610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284855 w 3551555"/>
                            <a:gd name="connsiteY2" fmla="*/ 596900 h 596900"/>
                            <a:gd name="connsiteX3" fmla="*/ 0 w 3551555"/>
                            <a:gd name="connsiteY3" fmla="*/ 596900 h 596900"/>
                            <a:gd name="connsiteX4" fmla="*/ 0 w 3551555"/>
                            <a:gd name="connsiteY4" fmla="*/ 0 h 596900"/>
                            <a:gd name="connsiteX0" fmla="*/ 0 w 3551555"/>
                            <a:gd name="connsiteY0" fmla="*/ 0 h 598825"/>
                            <a:gd name="connsiteX1" fmla="*/ 3551555 w 3551555"/>
                            <a:gd name="connsiteY1" fmla="*/ 0 h 598825"/>
                            <a:gd name="connsiteX2" fmla="*/ 3312160 w 3551555"/>
                            <a:gd name="connsiteY2" fmla="*/ 598825 h 598825"/>
                            <a:gd name="connsiteX3" fmla="*/ 0 w 3551555"/>
                            <a:gd name="connsiteY3" fmla="*/ 596900 h 598825"/>
                            <a:gd name="connsiteX4" fmla="*/ 0 w 3551555"/>
                            <a:gd name="connsiteY4" fmla="*/ 0 h 598825"/>
                            <a:gd name="connsiteX0" fmla="*/ 0 w 3551555"/>
                            <a:gd name="connsiteY0" fmla="*/ 0 h 598825"/>
                            <a:gd name="connsiteX1" fmla="*/ 3551555 w 3551555"/>
                            <a:gd name="connsiteY1" fmla="*/ 0 h 598825"/>
                            <a:gd name="connsiteX2" fmla="*/ 3345824 w 3551555"/>
                            <a:gd name="connsiteY2" fmla="*/ 598825 h 598825"/>
                            <a:gd name="connsiteX3" fmla="*/ 0 w 3551555"/>
                            <a:gd name="connsiteY3" fmla="*/ 596900 h 598825"/>
                            <a:gd name="connsiteX4" fmla="*/ 0 w 3551555"/>
                            <a:gd name="connsiteY4" fmla="*/ 0 h 5988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51555" h="598825">
                              <a:moveTo>
                                <a:pt x="0" y="0"/>
                              </a:moveTo>
                              <a:lnTo>
                                <a:pt x="3551555" y="0"/>
                              </a:lnTo>
                              <a:lnTo>
                                <a:pt x="3345824" y="598825"/>
                              </a:lnTo>
                              <a:lnTo>
                                <a:pt x="0" y="596900"/>
                              </a:lnTo>
                              <a:lnTo>
                                <a:pt x="0" y="0"/>
                              </a:lnTo>
                              <a:close/>
                            </a:path>
                          </a:pathLst>
                        </a:custGeom>
                        <a:blipFill>
                          <a:blip r:embed="rId14">
                            <a:alphaModFix amt="75000"/>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26A0C" id="Rectangle 9" o:spid="_x0000_s1026" style="position:absolute;margin-left:294.45pt;margin-top:.95pt;width:345.65pt;height:62.6pt;rotation:180;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3551555,598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" path="m,l3551555,,3345824,598825,,596900,,xe" stroked="f" strokeweight="1pt">
                <v:fill r:id="rId16" o:title="" opacity=".75" recolor="t" rotate="t" type="frame"/>
                <v:stroke joinstyle="miter"/>
                <v:path arrowok="t" o:connecttype="custom" o:connectlocs="0,0;4389755,0;4135470,795020;0,792464;0,0" o:connectangles="0,0,0,0,0"/>
                <w10:wrap type="through" anchorx="page"/>
              </v:shape>
            </w:pict>
          </mc:Fallback>
        </mc:AlternateContent>
      </w:r>
      <w:r w:rsidRPr="007A75A3">
        <w:rPr>
          <w:rFonts w:ascii="Aptos Narrow" w:hAnsi="Aptos Narrow"/>
          <w:noProof/>
        </w:rPr>
        <mc:AlternateContent>
          <mc:Choice Requires="wps">
            <w:drawing>
              <wp:anchor distT="0" distB="0" distL="114300" distR="114300" simplePos="0" relativeHeight="251658243" behindDoc="0" locked="0" layoutInCell="1" allowOverlap="1" wp14:anchorId="5D0DD8BF" wp14:editId="1B714F79">
                <wp:simplePos x="0" y="0"/>
                <wp:positionH relativeFrom="page">
                  <wp:posOffset>3943350</wp:posOffset>
                </wp:positionH>
                <wp:positionV relativeFrom="paragraph">
                  <wp:posOffset>88900</wp:posOffset>
                </wp:positionV>
                <wp:extent cx="3716655" cy="685800"/>
                <wp:effectExtent l="0" t="0" r="0" b="0"/>
                <wp:wrapNone/>
                <wp:docPr id="1375228689" name="Text Box 12"/>
                <wp:cNvGraphicFramePr/>
                <a:graphic xmlns:a="http://schemas.openxmlformats.org/drawingml/2006/main">
                  <a:graphicData uri="http://schemas.microsoft.com/office/word/2010/wordprocessingShape">
                    <wps:wsp>
                      <wps:cNvSpPr txBox="1"/>
                      <wps:spPr>
                        <a:xfrm>
                          <a:off x="0" y="0"/>
                          <a:ext cx="3716655" cy="685800"/>
                        </a:xfrm>
                        <a:prstGeom prst="rect">
                          <a:avLst/>
                        </a:prstGeom>
                        <a:noFill/>
                        <a:ln w="6350">
                          <a:noFill/>
                        </a:ln>
                      </wps:spPr>
                      <wps:txbx>
                        <w:txbxContent>
                          <w:p w14:paraId="059FF100" w14:textId="5A584963" w:rsidR="007377A5" w:rsidRPr="00EC5D76" w:rsidRDefault="00DD6FF6" w:rsidP="007377A5">
                            <w:pPr>
                              <w:spacing w:after="0"/>
                              <w:jc w:val="right"/>
                              <w:rPr>
                                <w:rFonts w:ascii="Aptos Narrow" w:hAnsi="Aptos Narrow"/>
                                <w:color w:val="000000" w:themeColor="text1"/>
                                <w:sz w:val="36"/>
                                <w:szCs w:val="36"/>
                              </w:rPr>
                            </w:pPr>
                            <w:bookmarkStart w:id="0" w:name="_Hlk173839870"/>
                            <w:proofErr w:type="gramStart"/>
                            <w:r>
                              <w:rPr>
                                <w:rFonts w:ascii="Aptos Narrow" w:hAnsi="Aptos Narrow"/>
                                <w:color w:val="000000" w:themeColor="text1"/>
                                <w:sz w:val="36"/>
                                <w:szCs w:val="36"/>
                              </w:rPr>
                              <w:t xml:space="preserve">{{ </w:t>
                            </w:r>
                            <w:proofErr w:type="spellStart"/>
                            <w:r>
                              <w:rPr>
                                <w:rFonts w:ascii="Aptos Narrow" w:hAnsi="Aptos Narrow"/>
                                <w:color w:val="000000" w:themeColor="text1"/>
                                <w:sz w:val="36"/>
                                <w:szCs w:val="36"/>
                              </w:rPr>
                              <w:t>project</w:t>
                            </w:r>
                            <w:proofErr w:type="gramEnd"/>
                            <w:r>
                              <w:rPr>
                                <w:rFonts w:ascii="Aptos Narrow" w:hAnsi="Aptos Narrow"/>
                                <w:color w:val="000000" w:themeColor="text1"/>
                                <w:sz w:val="36"/>
                                <w:szCs w:val="36"/>
                              </w:rPr>
                              <w:t>_</w:t>
                            </w:r>
                            <w:proofErr w:type="gramStart"/>
                            <w:r>
                              <w:rPr>
                                <w:rFonts w:ascii="Aptos Narrow" w:hAnsi="Aptos Narrow"/>
                                <w:color w:val="000000" w:themeColor="text1"/>
                                <w:sz w:val="36"/>
                                <w:szCs w:val="36"/>
                              </w:rPr>
                              <w:t>name</w:t>
                            </w:r>
                            <w:proofErr w:type="spellEnd"/>
                            <w:r>
                              <w:rPr>
                                <w:rFonts w:ascii="Aptos Narrow" w:hAnsi="Aptos Narrow"/>
                                <w:color w:val="000000" w:themeColor="text1"/>
                                <w:sz w:val="36"/>
                                <w:szCs w:val="36"/>
                              </w:rPr>
                              <w:t xml:space="preserve"> }</w:t>
                            </w:r>
                            <w:proofErr w:type="gramEnd"/>
                            <w:r>
                              <w:rPr>
                                <w:rFonts w:ascii="Aptos Narrow" w:hAnsi="Aptos Narrow"/>
                                <w:color w:val="000000" w:themeColor="text1"/>
                                <w:sz w:val="36"/>
                                <w:szCs w:val="36"/>
                              </w:rPr>
                              <w:t>}</w:t>
                            </w:r>
                          </w:p>
                          <w:bookmarkEnd w:id="0"/>
                          <w:p w14:paraId="63ED4A11" w14:textId="376F997D" w:rsidR="007377A5" w:rsidRPr="00F248BD" w:rsidRDefault="00DD6FF6" w:rsidP="007377A5">
                            <w:pPr>
                              <w:jc w:val="right"/>
                              <w:rPr>
                                <w:rFonts w:ascii="Aptos Narrow" w:hAnsi="Aptos Narrow"/>
                                <w:color w:val="000000" w:themeColor="text1"/>
                              </w:rPr>
                            </w:pPr>
                            <w:proofErr w:type="gramStart"/>
                            <w:r>
                              <w:rPr>
                                <w:rFonts w:ascii="Aptos Narrow" w:hAnsi="Aptos Narrow"/>
                                <w:color w:val="000000" w:themeColor="text1"/>
                              </w:rPr>
                              <w:t xml:space="preserve">{{ </w:t>
                            </w:r>
                            <w:proofErr w:type="spellStart"/>
                            <w:r>
                              <w:rPr>
                                <w:rFonts w:ascii="Aptos Narrow" w:hAnsi="Aptos Narrow"/>
                                <w:color w:val="000000" w:themeColor="text1"/>
                              </w:rPr>
                              <w:t>customer</w:t>
                            </w:r>
                            <w:proofErr w:type="gramEnd"/>
                            <w:r>
                              <w:rPr>
                                <w:rFonts w:ascii="Aptos Narrow" w:hAnsi="Aptos Narrow"/>
                                <w:color w:val="000000" w:themeColor="text1"/>
                              </w:rPr>
                              <w:t>_</w:t>
                            </w:r>
                            <w:proofErr w:type="gramStart"/>
                            <w:r>
                              <w:rPr>
                                <w:rFonts w:ascii="Aptos Narrow" w:hAnsi="Aptos Narrow"/>
                                <w:color w:val="000000" w:themeColor="text1"/>
                              </w:rPr>
                              <w:t>name</w:t>
                            </w:r>
                            <w:proofErr w:type="spellEnd"/>
                            <w:r>
                              <w:rPr>
                                <w:rFonts w:ascii="Aptos Narrow" w:hAnsi="Aptos Narrow"/>
                                <w:color w:val="000000" w:themeColor="text1"/>
                              </w:rPr>
                              <w:t xml:space="preserve"> }</w:t>
                            </w:r>
                            <w:proofErr w:type="gramEnd"/>
                            <w:r>
                              <w:rPr>
                                <w:rFonts w:ascii="Aptos Narrow" w:hAnsi="Aptos Narrow"/>
                                <w:color w:val="000000" w:themeColor="text1"/>
                              </w:rPr>
                              <w:t>}</w:t>
                            </w:r>
                            <w:r w:rsidR="007377A5" w:rsidRPr="00F248BD">
                              <w:rPr>
                                <w:rFonts w:ascii="Aptos Narrow" w:hAnsi="Aptos Narrow"/>
                                <w:color w:val="000000" w:themeColor="text1"/>
                              </w:rPr>
                              <w:t xml:space="preserve"> | </w:t>
                            </w:r>
                            <w:proofErr w:type="gramStart"/>
                            <w:r>
                              <w:rPr>
                                <w:rFonts w:ascii="Aptos Narrow" w:hAnsi="Aptos Narrow"/>
                                <w:color w:val="000000" w:themeColor="text1"/>
                              </w:rPr>
                              <w:t xml:space="preserve">{{ </w:t>
                            </w:r>
                            <w:proofErr w:type="spellStart"/>
                            <w:r>
                              <w:rPr>
                                <w:rFonts w:ascii="Aptos Narrow" w:hAnsi="Aptos Narrow"/>
                                <w:color w:val="000000" w:themeColor="text1"/>
                              </w:rPr>
                              <w:t>customer</w:t>
                            </w:r>
                            <w:proofErr w:type="gramEnd"/>
                            <w:r>
                              <w:rPr>
                                <w:rFonts w:ascii="Aptos Narrow" w:hAnsi="Aptos Narrow"/>
                                <w:color w:val="000000" w:themeColor="text1"/>
                              </w:rPr>
                              <w:t>_</w:t>
                            </w:r>
                            <w:proofErr w:type="gramStart"/>
                            <w:r>
                              <w:rPr>
                                <w:rFonts w:ascii="Aptos Narrow" w:hAnsi="Aptos Narrow"/>
                                <w:color w:val="000000" w:themeColor="text1"/>
                              </w:rPr>
                              <w:t>location</w:t>
                            </w:r>
                            <w:proofErr w:type="spellEnd"/>
                            <w:r>
                              <w:rPr>
                                <w:rFonts w:ascii="Aptos Narrow" w:hAnsi="Aptos Narrow"/>
                                <w:color w:val="000000" w:themeColor="text1"/>
                              </w:rPr>
                              <w:t xml:space="preserve"> }</w:t>
                            </w:r>
                            <w:proofErr w:type="gramEnd"/>
                            <w:r>
                              <w:rPr>
                                <w:rFonts w:ascii="Aptos Narrow" w:hAnsi="Aptos Narrow"/>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DD8BF" id="Text Box 12" o:spid="_x0000_s1029" type="#_x0000_t202" style="position:absolute;margin-left:310.5pt;margin-top:7pt;width:292.65pt;height:54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" filled="f" stroked="f" strokeweight=".5pt">
                <v:textbox>
                  <w:txbxContent>
                    <w:p w14:paraId="059FF100" w14:textId="5A584963" w:rsidR="007377A5" w:rsidRPr="00EC5D76" w:rsidRDefault="00DD6FF6" w:rsidP="007377A5">
                      <w:pPr>
                        <w:spacing w:after="0"/>
                        <w:jc w:val="right"/>
                        <w:rPr>
                          <w:rFonts w:ascii="Aptos Narrow" w:hAnsi="Aptos Narrow"/>
                          <w:color w:val="000000" w:themeColor="text1"/>
                          <w:sz w:val="36"/>
                          <w:szCs w:val="36"/>
                        </w:rPr>
                      </w:pPr>
                      <w:bookmarkStart w:id="1" w:name="_Hlk173839870"/>
                      <w:proofErr w:type="gramStart"/>
                      <w:r>
                        <w:rPr>
                          <w:rFonts w:ascii="Aptos Narrow" w:hAnsi="Aptos Narrow"/>
                          <w:color w:val="000000" w:themeColor="text1"/>
                          <w:sz w:val="36"/>
                          <w:szCs w:val="36"/>
                        </w:rPr>
                        <w:t xml:space="preserve">{{ </w:t>
                      </w:r>
                      <w:proofErr w:type="spellStart"/>
                      <w:r>
                        <w:rPr>
                          <w:rFonts w:ascii="Aptos Narrow" w:hAnsi="Aptos Narrow"/>
                          <w:color w:val="000000" w:themeColor="text1"/>
                          <w:sz w:val="36"/>
                          <w:szCs w:val="36"/>
                        </w:rPr>
                        <w:t>project</w:t>
                      </w:r>
                      <w:proofErr w:type="gramEnd"/>
                      <w:r>
                        <w:rPr>
                          <w:rFonts w:ascii="Aptos Narrow" w:hAnsi="Aptos Narrow"/>
                          <w:color w:val="000000" w:themeColor="text1"/>
                          <w:sz w:val="36"/>
                          <w:szCs w:val="36"/>
                        </w:rPr>
                        <w:t>_</w:t>
                      </w:r>
                      <w:proofErr w:type="gramStart"/>
                      <w:r>
                        <w:rPr>
                          <w:rFonts w:ascii="Aptos Narrow" w:hAnsi="Aptos Narrow"/>
                          <w:color w:val="000000" w:themeColor="text1"/>
                          <w:sz w:val="36"/>
                          <w:szCs w:val="36"/>
                        </w:rPr>
                        <w:t>name</w:t>
                      </w:r>
                      <w:proofErr w:type="spellEnd"/>
                      <w:r>
                        <w:rPr>
                          <w:rFonts w:ascii="Aptos Narrow" w:hAnsi="Aptos Narrow"/>
                          <w:color w:val="000000" w:themeColor="text1"/>
                          <w:sz w:val="36"/>
                          <w:szCs w:val="36"/>
                        </w:rPr>
                        <w:t xml:space="preserve"> }</w:t>
                      </w:r>
                      <w:proofErr w:type="gramEnd"/>
                      <w:r>
                        <w:rPr>
                          <w:rFonts w:ascii="Aptos Narrow" w:hAnsi="Aptos Narrow"/>
                          <w:color w:val="000000" w:themeColor="text1"/>
                          <w:sz w:val="36"/>
                          <w:szCs w:val="36"/>
                        </w:rPr>
                        <w:t>}</w:t>
                      </w:r>
                    </w:p>
                    <w:bookmarkEnd w:id="1"/>
                    <w:p w14:paraId="63ED4A11" w14:textId="376F997D" w:rsidR="007377A5" w:rsidRPr="00F248BD" w:rsidRDefault="00DD6FF6" w:rsidP="007377A5">
                      <w:pPr>
                        <w:jc w:val="right"/>
                        <w:rPr>
                          <w:rFonts w:ascii="Aptos Narrow" w:hAnsi="Aptos Narrow"/>
                          <w:color w:val="000000" w:themeColor="text1"/>
                        </w:rPr>
                      </w:pPr>
                      <w:proofErr w:type="gramStart"/>
                      <w:r>
                        <w:rPr>
                          <w:rFonts w:ascii="Aptos Narrow" w:hAnsi="Aptos Narrow"/>
                          <w:color w:val="000000" w:themeColor="text1"/>
                        </w:rPr>
                        <w:t xml:space="preserve">{{ </w:t>
                      </w:r>
                      <w:proofErr w:type="spellStart"/>
                      <w:r>
                        <w:rPr>
                          <w:rFonts w:ascii="Aptos Narrow" w:hAnsi="Aptos Narrow"/>
                          <w:color w:val="000000" w:themeColor="text1"/>
                        </w:rPr>
                        <w:t>customer</w:t>
                      </w:r>
                      <w:proofErr w:type="gramEnd"/>
                      <w:r>
                        <w:rPr>
                          <w:rFonts w:ascii="Aptos Narrow" w:hAnsi="Aptos Narrow"/>
                          <w:color w:val="000000" w:themeColor="text1"/>
                        </w:rPr>
                        <w:t>_</w:t>
                      </w:r>
                      <w:proofErr w:type="gramStart"/>
                      <w:r>
                        <w:rPr>
                          <w:rFonts w:ascii="Aptos Narrow" w:hAnsi="Aptos Narrow"/>
                          <w:color w:val="000000" w:themeColor="text1"/>
                        </w:rPr>
                        <w:t>name</w:t>
                      </w:r>
                      <w:proofErr w:type="spellEnd"/>
                      <w:r>
                        <w:rPr>
                          <w:rFonts w:ascii="Aptos Narrow" w:hAnsi="Aptos Narrow"/>
                          <w:color w:val="000000" w:themeColor="text1"/>
                        </w:rPr>
                        <w:t xml:space="preserve"> }</w:t>
                      </w:r>
                      <w:proofErr w:type="gramEnd"/>
                      <w:r>
                        <w:rPr>
                          <w:rFonts w:ascii="Aptos Narrow" w:hAnsi="Aptos Narrow"/>
                          <w:color w:val="000000" w:themeColor="text1"/>
                        </w:rPr>
                        <w:t>}</w:t>
                      </w:r>
                      <w:r w:rsidR="007377A5" w:rsidRPr="00F248BD">
                        <w:rPr>
                          <w:rFonts w:ascii="Aptos Narrow" w:hAnsi="Aptos Narrow"/>
                          <w:color w:val="000000" w:themeColor="text1"/>
                        </w:rPr>
                        <w:t xml:space="preserve"> | </w:t>
                      </w:r>
                      <w:proofErr w:type="gramStart"/>
                      <w:r>
                        <w:rPr>
                          <w:rFonts w:ascii="Aptos Narrow" w:hAnsi="Aptos Narrow"/>
                          <w:color w:val="000000" w:themeColor="text1"/>
                        </w:rPr>
                        <w:t xml:space="preserve">{{ </w:t>
                      </w:r>
                      <w:proofErr w:type="spellStart"/>
                      <w:r>
                        <w:rPr>
                          <w:rFonts w:ascii="Aptos Narrow" w:hAnsi="Aptos Narrow"/>
                          <w:color w:val="000000" w:themeColor="text1"/>
                        </w:rPr>
                        <w:t>customer</w:t>
                      </w:r>
                      <w:proofErr w:type="gramEnd"/>
                      <w:r>
                        <w:rPr>
                          <w:rFonts w:ascii="Aptos Narrow" w:hAnsi="Aptos Narrow"/>
                          <w:color w:val="000000" w:themeColor="text1"/>
                        </w:rPr>
                        <w:t>_</w:t>
                      </w:r>
                      <w:proofErr w:type="gramStart"/>
                      <w:r>
                        <w:rPr>
                          <w:rFonts w:ascii="Aptos Narrow" w:hAnsi="Aptos Narrow"/>
                          <w:color w:val="000000" w:themeColor="text1"/>
                        </w:rPr>
                        <w:t>location</w:t>
                      </w:r>
                      <w:proofErr w:type="spellEnd"/>
                      <w:r>
                        <w:rPr>
                          <w:rFonts w:ascii="Aptos Narrow" w:hAnsi="Aptos Narrow"/>
                          <w:color w:val="000000" w:themeColor="text1"/>
                        </w:rPr>
                        <w:t xml:space="preserve"> }</w:t>
                      </w:r>
                      <w:proofErr w:type="gramEnd"/>
                      <w:r>
                        <w:rPr>
                          <w:rFonts w:ascii="Aptos Narrow" w:hAnsi="Aptos Narrow"/>
                          <w:color w:val="000000" w:themeColor="text1"/>
                        </w:rPr>
                        <w:t>}</w:t>
                      </w:r>
                    </w:p>
                  </w:txbxContent>
                </v:textbox>
                <w10:wrap anchorx="page"/>
              </v:shape>
            </w:pict>
          </mc:Fallback>
        </mc:AlternateContent>
      </w:r>
    </w:p>
    <w:p w14:paraId="70869A44" w14:textId="342105C2" w:rsidR="007377A5" w:rsidRPr="007A75A3" w:rsidRDefault="007377A5" w:rsidP="007377A5">
      <w:pPr>
        <w:rPr>
          <w:rFonts w:ascii="Aptos Narrow" w:hAnsi="Aptos Narrow"/>
        </w:rPr>
      </w:pPr>
    </w:p>
    <w:p w14:paraId="76D90814" w14:textId="0B9E3D9C" w:rsidR="007377A5" w:rsidRPr="007A75A3" w:rsidRDefault="002F16DC"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5" behindDoc="0" locked="0" layoutInCell="1" allowOverlap="1" wp14:anchorId="69B0F8D9" wp14:editId="32B15AC6">
                <wp:simplePos x="0" y="0"/>
                <wp:positionH relativeFrom="margin">
                  <wp:posOffset>-667385</wp:posOffset>
                </wp:positionH>
                <wp:positionV relativeFrom="paragraph">
                  <wp:posOffset>369570</wp:posOffset>
                </wp:positionV>
                <wp:extent cx="4105275" cy="3857625"/>
                <wp:effectExtent l="0" t="0" r="0" b="0"/>
                <wp:wrapThrough wrapText="bothSides">
                  <wp:wrapPolygon edited="0">
                    <wp:start x="301" y="0"/>
                    <wp:lineTo x="301" y="21440"/>
                    <wp:lineTo x="21249" y="21440"/>
                    <wp:lineTo x="21249" y="0"/>
                    <wp:lineTo x="301" y="0"/>
                  </wp:wrapPolygon>
                </wp:wrapThrough>
                <wp:docPr id="691873433" name="Text Box 15"/>
                <wp:cNvGraphicFramePr/>
                <a:graphic xmlns:a="http://schemas.openxmlformats.org/drawingml/2006/main">
                  <a:graphicData uri="http://schemas.microsoft.com/office/word/2010/wordprocessingShape">
                    <wps:wsp>
                      <wps:cNvSpPr txBox="1"/>
                      <wps:spPr>
                        <a:xfrm>
                          <a:off x="0" y="0"/>
                          <a:ext cx="4105275" cy="3857625"/>
                        </a:xfrm>
                        <a:prstGeom prst="rect">
                          <a:avLst/>
                        </a:prstGeom>
                        <a:noFill/>
                        <a:ln w="6350">
                          <a:noFill/>
                        </a:ln>
                      </wps:spPr>
                      <wps:txbx>
                        <w:txbxContent>
                          <w:p w14:paraId="13F130AC"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PROPOSAL #:</w:t>
                            </w:r>
                          </w:p>
                          <w:p w14:paraId="5B620346" w14:textId="4E404947" w:rsidR="00786335" w:rsidRDefault="00D34D31" w:rsidP="007377A5">
                            <w:pPr>
                              <w:spacing w:after="0"/>
                              <w:rPr>
                                <w:rFonts w:ascii="Aptos Narrow" w:hAnsi="Aptos Narrow"/>
                                <w:color w:val="FFFFFF" w:themeColor="background1"/>
                              </w:rPr>
                            </w:pPr>
                            <w:proofErr w:type="gramStart"/>
                            <w:r w:rsidRPr="00D34D31">
                              <w:rPr>
                                <w:rFonts w:ascii="Aptos Narrow" w:hAnsi="Aptos Narrow"/>
                                <w:color w:val="FFFFFF" w:themeColor="background1"/>
                              </w:rPr>
                              <w:t xml:space="preserve">{{ </w:t>
                            </w:r>
                            <w:proofErr w:type="spellStart"/>
                            <w:r w:rsidRPr="00D34D31">
                              <w:rPr>
                                <w:rFonts w:ascii="Aptos Narrow" w:hAnsi="Aptos Narrow"/>
                                <w:color w:val="FFFFFF" w:themeColor="background1"/>
                              </w:rPr>
                              <w:t>proposal</w:t>
                            </w:r>
                            <w:proofErr w:type="gramEnd"/>
                            <w:r w:rsidRPr="00D34D31">
                              <w:rPr>
                                <w:rFonts w:ascii="Aptos Narrow" w:hAnsi="Aptos Narrow"/>
                                <w:color w:val="FFFFFF" w:themeColor="background1"/>
                              </w:rPr>
                              <w:t>_</w:t>
                            </w:r>
                            <w:proofErr w:type="gramStart"/>
                            <w:r w:rsidRPr="00D34D31">
                              <w:rPr>
                                <w:rFonts w:ascii="Aptos Narrow" w:hAnsi="Aptos Narrow"/>
                                <w:color w:val="FFFFFF" w:themeColor="background1"/>
                              </w:rPr>
                              <w:t>number</w:t>
                            </w:r>
                            <w:proofErr w:type="spellEnd"/>
                            <w:r w:rsidRPr="00D34D31">
                              <w:rPr>
                                <w:rFonts w:ascii="Aptos Narrow" w:hAnsi="Aptos Narrow"/>
                                <w:color w:val="FFFFFF" w:themeColor="background1"/>
                              </w:rPr>
                              <w:t xml:space="preserve"> }</w:t>
                            </w:r>
                            <w:proofErr w:type="gramEnd"/>
                            <w:r w:rsidRPr="00D34D31">
                              <w:rPr>
                                <w:rFonts w:ascii="Aptos Narrow" w:hAnsi="Aptos Narrow"/>
                                <w:color w:val="FFFFFF" w:themeColor="background1"/>
                              </w:rPr>
                              <w:t>}</w:t>
                            </w:r>
                          </w:p>
                          <w:p w14:paraId="36C0AE45" w14:textId="77777777" w:rsidR="00AF67CC" w:rsidRDefault="00AF67CC" w:rsidP="007377A5">
                            <w:pPr>
                              <w:spacing w:after="0"/>
                              <w:rPr>
                                <w:rFonts w:ascii="Aptos Narrow" w:hAnsi="Aptos Narrow"/>
                                <w:color w:val="FFFFFF" w:themeColor="background1"/>
                              </w:rPr>
                            </w:pPr>
                          </w:p>
                          <w:p w14:paraId="1B67B1FA"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CONTACT:</w:t>
                            </w:r>
                          </w:p>
                          <w:p w14:paraId="1EEDCAE9" w14:textId="6C4A0F1C" w:rsidR="00B11558" w:rsidRPr="00DC53F4" w:rsidRDefault="00DD6FF6" w:rsidP="007377A5">
                            <w:pPr>
                              <w:spacing w:after="0"/>
                              <w:rPr>
                                <w:rFonts w:ascii="Aptos Narrow" w:hAnsi="Aptos Narrow"/>
                                <w:color w:val="FFFFFF" w:themeColor="background1"/>
                              </w:rPr>
                            </w:pPr>
                            <w:proofErr w:type="gramStart"/>
                            <w:r>
                              <w:rPr>
                                <w:rFonts w:ascii="Aptos Narrow" w:hAnsi="Aptos Narrow"/>
                                <w:color w:val="FFFFFF" w:themeColor="background1"/>
                              </w:rPr>
                              <w:t xml:space="preserve">{{ </w:t>
                            </w:r>
                            <w:proofErr w:type="spellStart"/>
                            <w:r>
                              <w:rPr>
                                <w:rFonts w:ascii="Aptos Narrow" w:hAnsi="Aptos Narrow"/>
                                <w:color w:val="FFFFFF" w:themeColor="background1"/>
                              </w:rPr>
                              <w:t>contact</w:t>
                            </w:r>
                            <w:proofErr w:type="gramEnd"/>
                            <w:r>
                              <w:rPr>
                                <w:rFonts w:ascii="Aptos Narrow" w:hAnsi="Aptos Narrow"/>
                                <w:color w:val="FFFFFF" w:themeColor="background1"/>
                              </w:rPr>
                              <w:t>_</w:t>
                            </w:r>
                            <w:proofErr w:type="gramStart"/>
                            <w:r>
                              <w:rPr>
                                <w:rFonts w:ascii="Aptos Narrow" w:hAnsi="Aptos Narrow"/>
                                <w:color w:val="FFFFFF" w:themeColor="background1"/>
                              </w:rPr>
                              <w:t>info</w:t>
                            </w:r>
                            <w:proofErr w:type="spellEnd"/>
                            <w:r>
                              <w:rPr>
                                <w:rFonts w:ascii="Aptos Narrow" w:hAnsi="Aptos Narrow"/>
                                <w:color w:val="FFFFFF" w:themeColor="background1"/>
                              </w:rPr>
                              <w:t xml:space="preserve"> }</w:t>
                            </w:r>
                            <w:proofErr w:type="gramEnd"/>
                            <w:r>
                              <w:rPr>
                                <w:rFonts w:ascii="Aptos Narrow" w:hAnsi="Aptos Narrow"/>
                                <w:color w:val="FFFFFF" w:themeColor="background1"/>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0F8D9" id="Text Box 15" o:spid="_x0000_s1030" type="#_x0000_t202" style="position:absolute;margin-left:-52.55pt;margin-top:29.1pt;width:323.25pt;height:303.7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" filled="f" stroked="f" strokeweight=".5pt">
                <v:textbox>
                  <w:txbxContent>
                    <w:p w14:paraId="13F130AC"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PROPOSAL #:</w:t>
                      </w:r>
                    </w:p>
                    <w:p w14:paraId="5B620346" w14:textId="4E404947" w:rsidR="00786335" w:rsidRDefault="00D34D31" w:rsidP="007377A5">
                      <w:pPr>
                        <w:spacing w:after="0"/>
                        <w:rPr>
                          <w:rFonts w:ascii="Aptos Narrow" w:hAnsi="Aptos Narrow"/>
                          <w:color w:val="FFFFFF" w:themeColor="background1"/>
                        </w:rPr>
                      </w:pPr>
                      <w:proofErr w:type="gramStart"/>
                      <w:r w:rsidRPr="00D34D31">
                        <w:rPr>
                          <w:rFonts w:ascii="Aptos Narrow" w:hAnsi="Aptos Narrow"/>
                          <w:color w:val="FFFFFF" w:themeColor="background1"/>
                        </w:rPr>
                        <w:t xml:space="preserve">{{ </w:t>
                      </w:r>
                      <w:proofErr w:type="spellStart"/>
                      <w:r w:rsidRPr="00D34D31">
                        <w:rPr>
                          <w:rFonts w:ascii="Aptos Narrow" w:hAnsi="Aptos Narrow"/>
                          <w:color w:val="FFFFFF" w:themeColor="background1"/>
                        </w:rPr>
                        <w:t>proposal</w:t>
                      </w:r>
                      <w:proofErr w:type="gramEnd"/>
                      <w:r w:rsidRPr="00D34D31">
                        <w:rPr>
                          <w:rFonts w:ascii="Aptos Narrow" w:hAnsi="Aptos Narrow"/>
                          <w:color w:val="FFFFFF" w:themeColor="background1"/>
                        </w:rPr>
                        <w:t>_</w:t>
                      </w:r>
                      <w:proofErr w:type="gramStart"/>
                      <w:r w:rsidRPr="00D34D31">
                        <w:rPr>
                          <w:rFonts w:ascii="Aptos Narrow" w:hAnsi="Aptos Narrow"/>
                          <w:color w:val="FFFFFF" w:themeColor="background1"/>
                        </w:rPr>
                        <w:t>number</w:t>
                      </w:r>
                      <w:proofErr w:type="spellEnd"/>
                      <w:r w:rsidRPr="00D34D31">
                        <w:rPr>
                          <w:rFonts w:ascii="Aptos Narrow" w:hAnsi="Aptos Narrow"/>
                          <w:color w:val="FFFFFF" w:themeColor="background1"/>
                        </w:rPr>
                        <w:t xml:space="preserve"> }</w:t>
                      </w:r>
                      <w:proofErr w:type="gramEnd"/>
                      <w:r w:rsidRPr="00D34D31">
                        <w:rPr>
                          <w:rFonts w:ascii="Aptos Narrow" w:hAnsi="Aptos Narrow"/>
                          <w:color w:val="FFFFFF" w:themeColor="background1"/>
                        </w:rPr>
                        <w:t>}</w:t>
                      </w:r>
                    </w:p>
                    <w:p w14:paraId="36C0AE45" w14:textId="77777777" w:rsidR="00AF67CC" w:rsidRDefault="00AF67CC" w:rsidP="007377A5">
                      <w:pPr>
                        <w:spacing w:after="0"/>
                        <w:rPr>
                          <w:rFonts w:ascii="Aptos Narrow" w:hAnsi="Aptos Narrow"/>
                          <w:color w:val="FFFFFF" w:themeColor="background1"/>
                        </w:rPr>
                      </w:pPr>
                    </w:p>
                    <w:p w14:paraId="1B67B1FA"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CONTACT:</w:t>
                      </w:r>
                    </w:p>
                    <w:p w14:paraId="1EEDCAE9" w14:textId="6C4A0F1C" w:rsidR="00B11558" w:rsidRPr="00DC53F4" w:rsidRDefault="00DD6FF6" w:rsidP="007377A5">
                      <w:pPr>
                        <w:spacing w:after="0"/>
                        <w:rPr>
                          <w:rFonts w:ascii="Aptos Narrow" w:hAnsi="Aptos Narrow"/>
                          <w:color w:val="FFFFFF" w:themeColor="background1"/>
                        </w:rPr>
                      </w:pPr>
                      <w:proofErr w:type="gramStart"/>
                      <w:r>
                        <w:rPr>
                          <w:rFonts w:ascii="Aptos Narrow" w:hAnsi="Aptos Narrow"/>
                          <w:color w:val="FFFFFF" w:themeColor="background1"/>
                        </w:rPr>
                        <w:t xml:space="preserve">{{ </w:t>
                      </w:r>
                      <w:proofErr w:type="spellStart"/>
                      <w:r>
                        <w:rPr>
                          <w:rFonts w:ascii="Aptos Narrow" w:hAnsi="Aptos Narrow"/>
                          <w:color w:val="FFFFFF" w:themeColor="background1"/>
                        </w:rPr>
                        <w:t>contact</w:t>
                      </w:r>
                      <w:proofErr w:type="gramEnd"/>
                      <w:r>
                        <w:rPr>
                          <w:rFonts w:ascii="Aptos Narrow" w:hAnsi="Aptos Narrow"/>
                          <w:color w:val="FFFFFF" w:themeColor="background1"/>
                        </w:rPr>
                        <w:t>_</w:t>
                      </w:r>
                      <w:proofErr w:type="gramStart"/>
                      <w:r>
                        <w:rPr>
                          <w:rFonts w:ascii="Aptos Narrow" w:hAnsi="Aptos Narrow"/>
                          <w:color w:val="FFFFFF" w:themeColor="background1"/>
                        </w:rPr>
                        <w:t>info</w:t>
                      </w:r>
                      <w:proofErr w:type="spellEnd"/>
                      <w:r>
                        <w:rPr>
                          <w:rFonts w:ascii="Aptos Narrow" w:hAnsi="Aptos Narrow"/>
                          <w:color w:val="FFFFFF" w:themeColor="background1"/>
                        </w:rPr>
                        <w:t xml:space="preserve"> }</w:t>
                      </w:r>
                      <w:proofErr w:type="gramEnd"/>
                      <w:r>
                        <w:rPr>
                          <w:rFonts w:ascii="Aptos Narrow" w:hAnsi="Aptos Narrow"/>
                          <w:color w:val="FFFFFF" w:themeColor="background1"/>
                        </w:rPr>
                        <w:t>}</w:t>
                      </w:r>
                    </w:p>
                  </w:txbxContent>
                </v:textbox>
                <w10:wrap type="through" anchorx="margin"/>
              </v:shape>
            </w:pict>
          </mc:Fallback>
        </mc:AlternateContent>
      </w:r>
      <w:bookmarkStart w:id="2" w:name="_Hlk170824948"/>
      <w:bookmarkEnd w:id="2"/>
    </w:p>
    <w:p w14:paraId="74052FA0" w14:textId="5333F72C" w:rsidR="00DB06C5" w:rsidRPr="007A75A3" w:rsidRDefault="00DB06C5" w:rsidP="007377A5">
      <w:pPr>
        <w:rPr>
          <w:rFonts w:ascii="Aptos Narrow" w:hAnsi="Aptos Narrow"/>
        </w:rPr>
      </w:pPr>
    </w:p>
    <w:p w14:paraId="7F17DE53" w14:textId="2837F580" w:rsidR="007377A5" w:rsidRPr="007A75A3" w:rsidRDefault="007377A5" w:rsidP="007377A5">
      <w:pPr>
        <w:rPr>
          <w:rFonts w:ascii="Aptos Narrow" w:hAnsi="Aptos Narrow"/>
        </w:rPr>
      </w:pPr>
    </w:p>
    <w:p w14:paraId="51B9081E" w14:textId="10AB990F" w:rsidR="007377A5" w:rsidRPr="007A75A3" w:rsidRDefault="007377A5" w:rsidP="007377A5">
      <w:pPr>
        <w:rPr>
          <w:rFonts w:ascii="Aptos Narrow" w:hAnsi="Aptos Narrow"/>
        </w:rPr>
      </w:pPr>
    </w:p>
    <w:p w14:paraId="20330398" w14:textId="548C75C3" w:rsidR="00DB06C5" w:rsidRPr="007A75A3" w:rsidRDefault="00DB06C5" w:rsidP="00BF319C">
      <w:pPr>
        <w:rPr>
          <w:rFonts w:ascii="Aptos Narrow" w:hAnsi="Aptos Narrow"/>
        </w:rPr>
      </w:pPr>
    </w:p>
    <w:p w14:paraId="5A38A143" w14:textId="19E1CC8B" w:rsidR="00DB06C5" w:rsidRPr="007A75A3" w:rsidRDefault="00DB06C5" w:rsidP="00BF319C">
      <w:pPr>
        <w:rPr>
          <w:rFonts w:ascii="Aptos Narrow" w:hAnsi="Aptos Narrow"/>
        </w:rPr>
      </w:pPr>
    </w:p>
    <w:p w14:paraId="6EDCF414" w14:textId="0670A95F" w:rsidR="00DB06C5" w:rsidRPr="007A75A3" w:rsidRDefault="00AF67CC" w:rsidP="00BF319C">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50" behindDoc="0" locked="0" layoutInCell="1" allowOverlap="1" wp14:anchorId="20223C93" wp14:editId="7883AFD1">
                <wp:simplePos x="0" y="0"/>
                <wp:positionH relativeFrom="margin">
                  <wp:posOffset>3814445</wp:posOffset>
                </wp:positionH>
                <wp:positionV relativeFrom="paragraph">
                  <wp:posOffset>73660</wp:posOffset>
                </wp:positionV>
                <wp:extent cx="2729865" cy="2299335"/>
                <wp:effectExtent l="0" t="0" r="0" b="0"/>
                <wp:wrapNone/>
                <wp:docPr id="1422050263" name="Text Box 15"/>
                <wp:cNvGraphicFramePr/>
                <a:graphic xmlns:a="http://schemas.openxmlformats.org/drawingml/2006/main">
                  <a:graphicData uri="http://schemas.microsoft.com/office/word/2010/wordprocessingShape">
                    <wps:wsp>
                      <wps:cNvSpPr txBox="1"/>
                      <wps:spPr>
                        <a:xfrm>
                          <a:off x="0" y="0"/>
                          <a:ext cx="2729865" cy="2299335"/>
                        </a:xfrm>
                        <a:prstGeom prst="rect">
                          <a:avLst/>
                        </a:prstGeom>
                        <a:noFill/>
                        <a:ln w="6350">
                          <a:noFill/>
                        </a:ln>
                      </wps:spPr>
                      <wps:txbx>
                        <w:txbxContent>
                          <w:p w14:paraId="3DC37135" w14:textId="4B0641EB" w:rsidR="007D369C" w:rsidRPr="00F248BD" w:rsidRDefault="007D369C" w:rsidP="007D369C">
                            <w:pPr>
                              <w:spacing w:after="0"/>
                              <w:jc w:val="right"/>
                              <w:rPr>
                                <w:rFonts w:ascii="Aptos Narrow" w:hAnsi="Aptos Narrow"/>
                                <w:color w:val="FFFFFF" w:themeColor="background1"/>
                              </w:rPr>
                            </w:pPr>
                            <w:r>
                              <w:rPr>
                                <w:rFonts w:ascii="Aptos Narrow" w:hAnsi="Aptos Narrow"/>
                                <w:b/>
                                <w:bCs/>
                                <w:color w:val="FFFFFF" w:themeColor="background1"/>
                                <w:sz w:val="32"/>
                                <w:szCs w:val="32"/>
                              </w:rPr>
                              <w:t>mc-mc.com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23C93" id="_x0000_s1031" type="#_x0000_t202" style="position:absolute;margin-left:300.35pt;margin-top:5.8pt;width:214.95pt;height:181.0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" filled="f" stroked="f" strokeweight=".5pt">
                <v:textbox>
                  <w:txbxContent>
                    <w:p w14:paraId="3DC37135" w14:textId="4B0641EB" w:rsidR="007D369C" w:rsidRPr="00F248BD" w:rsidRDefault="007D369C" w:rsidP="007D369C">
                      <w:pPr>
                        <w:spacing w:after="0"/>
                        <w:jc w:val="right"/>
                        <w:rPr>
                          <w:rFonts w:ascii="Aptos Narrow" w:hAnsi="Aptos Narrow"/>
                          <w:color w:val="FFFFFF" w:themeColor="background1"/>
                        </w:rPr>
                      </w:pPr>
                      <w:r>
                        <w:rPr>
                          <w:rFonts w:ascii="Aptos Narrow" w:hAnsi="Aptos Narrow"/>
                          <w:b/>
                          <w:bCs/>
                          <w:color w:val="FFFFFF" w:themeColor="background1"/>
                          <w:sz w:val="32"/>
                          <w:szCs w:val="32"/>
                        </w:rPr>
                        <w:t>mc-mc.com</w:t>
                      </w:r>
                    </w:p>
                  </w:txbxContent>
                </v:textbox>
                <w10:wrap anchorx="margin"/>
              </v:shape>
            </w:pict>
          </mc:Fallback>
        </mc:AlternateContent>
      </w:r>
    </w:p>
    <w:p w14:paraId="6D05E1D2" w14:textId="2E75B964" w:rsidR="00DB06C5" w:rsidRPr="007A75A3" w:rsidRDefault="00DB06C5" w:rsidP="00BF319C">
      <w:pPr>
        <w:rPr>
          <w:rFonts w:ascii="Aptos Narrow" w:hAnsi="Aptos Narrow"/>
        </w:rPr>
      </w:pPr>
    </w:p>
    <w:p w14:paraId="7AAF4295" w14:textId="43A9A341" w:rsidR="00DC53F4" w:rsidRPr="007A75A3" w:rsidRDefault="00DC53F4" w:rsidP="00DB06C5">
      <w:pPr>
        <w:rPr>
          <w:rFonts w:ascii="Aptos Narrow" w:hAnsi="Aptos Narrow" w:cs="Arial"/>
          <w:b/>
          <w:color w:val="A90533"/>
          <w:szCs w:val="22"/>
        </w:rPr>
      </w:pPr>
    </w:p>
    <w:p w14:paraId="608DE0FA" w14:textId="77777777" w:rsidR="002F16DC" w:rsidRDefault="002F16DC" w:rsidP="00DD6FF6">
      <w:pPr>
        <w:spacing w:after="0"/>
        <w:jc w:val="both"/>
        <w:rPr>
          <w:rFonts w:ascii="Aptos Narrow" w:hAnsi="Aptos Narrow" w:cs="Arial"/>
        </w:rPr>
      </w:pPr>
    </w:p>
    <w:p w14:paraId="253410FD" w14:textId="77777777" w:rsidR="002F16DC" w:rsidRDefault="002F16DC" w:rsidP="00DD6FF6">
      <w:pPr>
        <w:spacing w:after="0"/>
        <w:jc w:val="both"/>
        <w:rPr>
          <w:rFonts w:ascii="Aptos Narrow" w:hAnsi="Aptos Narrow" w:cs="Arial"/>
        </w:rPr>
      </w:pPr>
    </w:p>
    <w:p w14:paraId="15971F7A" w14:textId="77777777" w:rsidR="002F16DC" w:rsidRDefault="002F16DC" w:rsidP="00DD6FF6">
      <w:pPr>
        <w:spacing w:after="0"/>
        <w:jc w:val="both"/>
        <w:rPr>
          <w:rFonts w:ascii="Aptos Narrow" w:hAnsi="Aptos Narrow" w:cs="Arial"/>
        </w:rPr>
      </w:pPr>
    </w:p>
    <w:p w14:paraId="3558885C" w14:textId="77777777" w:rsidR="002F16DC" w:rsidRDefault="002F16DC" w:rsidP="00DD6FF6">
      <w:pPr>
        <w:spacing w:after="0"/>
        <w:jc w:val="both"/>
        <w:rPr>
          <w:rFonts w:ascii="Aptos Narrow" w:hAnsi="Aptos Narrow" w:cs="Arial"/>
        </w:rPr>
      </w:pPr>
    </w:p>
    <w:p w14:paraId="5B2FE2F4" w14:textId="77777777" w:rsidR="00882A8D" w:rsidRDefault="00882A8D" w:rsidP="00DD6FF6">
      <w:pPr>
        <w:spacing w:after="0"/>
        <w:jc w:val="both"/>
        <w:rPr>
          <w:rFonts w:ascii="Aptos Narrow" w:hAnsi="Aptos Narrow" w:cs="Arial"/>
        </w:rPr>
      </w:pPr>
    </w:p>
    <w:p w14:paraId="65BC4C43" w14:textId="77777777" w:rsidR="00882A8D" w:rsidRDefault="00882A8D" w:rsidP="00DD6FF6">
      <w:pPr>
        <w:spacing w:after="0"/>
        <w:jc w:val="both"/>
        <w:rPr>
          <w:rFonts w:ascii="Aptos Narrow" w:hAnsi="Aptos Narrow" w:cs="Arial"/>
        </w:rPr>
      </w:pPr>
    </w:p>
    <w:p w14:paraId="752408DB" w14:textId="77777777" w:rsidR="00882A8D" w:rsidRDefault="00882A8D" w:rsidP="00DD6FF6">
      <w:pPr>
        <w:spacing w:after="0"/>
        <w:jc w:val="both"/>
        <w:rPr>
          <w:rFonts w:ascii="Aptos Narrow" w:hAnsi="Aptos Narrow" w:cs="Arial"/>
        </w:rPr>
      </w:pPr>
    </w:p>
    <w:p w14:paraId="6A601AAC" w14:textId="2028DAC1" w:rsidR="00286B58" w:rsidRPr="00B87D32" w:rsidRDefault="00286B58" w:rsidP="00286B58">
      <w:pPr>
        <w:spacing w:after="0" w:line="240" w:lineRule="auto"/>
        <w:rPr>
          <w:rFonts w:ascii="Aptos" w:eastAsia="Aptos" w:hAnsi="Aptos" w:cs="Aptos"/>
          <w:b/>
          <w:bCs/>
          <w:u w:val="single"/>
        </w:rPr>
      </w:pPr>
      <w:r>
        <w:rPr>
          <w:rFonts w:ascii="Aptos" w:eastAsia="Aptos" w:hAnsi="Aptos" w:cs="Aptos"/>
          <w:b/>
          <w:bCs/>
          <w:color w:val="9E1B32"/>
          <w:sz w:val="32"/>
          <w:szCs w:val="32"/>
        </w:rPr>
        <w:lastRenderedPageBreak/>
        <w:t>Table of Contents</w:t>
      </w:r>
    </w:p>
    <w:p w14:paraId="1957EC8A" w14:textId="0157E3DF" w:rsidR="00346836" w:rsidRPr="001462CA" w:rsidRDefault="00DD6FF6" w:rsidP="001462CA">
      <w:pPr>
        <w:spacing w:after="160" w:line="259" w:lineRule="auto"/>
        <w:rPr>
          <w:rFonts w:ascii="Aptos Narrow" w:hAnsi="Aptos Narrow" w:cs="Arial"/>
        </w:rPr>
      </w:pPr>
      <w:r w:rsidRPr="005D13CE">
        <w:rPr>
          <w:rFonts w:ascii="Aptos Narrow" w:hAnsi="Aptos Narrow" w:cs="Arial"/>
        </w:rPr>
        <w:t xml:space="preserve">{% for section in sections </w:t>
      </w:r>
      <w:proofErr w:type="gramStart"/>
      <w:r w:rsidRPr="005D13CE">
        <w:rPr>
          <w:rFonts w:ascii="Aptos Narrow" w:hAnsi="Aptos Narrow" w:cs="Arial"/>
        </w:rPr>
        <w:t>%}{</w:t>
      </w:r>
      <w:proofErr w:type="gramEnd"/>
      <w:r w:rsidRPr="005D13CE">
        <w:rPr>
          <w:rFonts w:ascii="Aptos Narrow" w:hAnsi="Aptos Narrow" w:cs="Arial"/>
        </w:rPr>
        <w:t xml:space="preserve">% if </w:t>
      </w:r>
      <w:proofErr w:type="spellStart"/>
      <w:proofErr w:type="gramStart"/>
      <w:r w:rsidRPr="005D13CE">
        <w:rPr>
          <w:rFonts w:ascii="Aptos Narrow" w:hAnsi="Aptos Narrow" w:cs="Arial"/>
        </w:rPr>
        <w:t>section.type</w:t>
      </w:r>
      <w:proofErr w:type="spellEnd"/>
      <w:proofErr w:type="gramEnd"/>
      <w:r w:rsidRPr="005D13CE">
        <w:rPr>
          <w:rFonts w:ascii="Aptos Narrow" w:hAnsi="Aptos Narrow" w:cs="Arial"/>
        </w:rPr>
        <w:t xml:space="preserve"> == "paragraph" </w:t>
      </w:r>
      <w:proofErr w:type="gramStart"/>
      <w:r w:rsidRPr="005D13CE">
        <w:rPr>
          <w:rFonts w:ascii="Aptos Narrow" w:hAnsi="Aptos Narrow" w:cs="Arial"/>
        </w:rPr>
        <w:t>%}</w:t>
      </w:r>
      <w:r w:rsidRPr="64CCEF91">
        <w:rPr>
          <w:rFonts w:ascii="Aptos" w:eastAsia="Aptos" w:hAnsi="Aptos" w:cs="Aptos"/>
          <w:b/>
          <w:bCs/>
          <w:color w:val="9E1B32"/>
          <w:sz w:val="32"/>
          <w:szCs w:val="32"/>
        </w:rPr>
        <w:t xml:space="preserve">{{ </w:t>
      </w:r>
      <w:proofErr w:type="spellStart"/>
      <w:r w:rsidRPr="64CCEF91">
        <w:rPr>
          <w:rFonts w:ascii="Aptos" w:eastAsia="Aptos" w:hAnsi="Aptos" w:cs="Aptos"/>
          <w:b/>
          <w:bCs/>
          <w:color w:val="9E1B32"/>
          <w:sz w:val="32"/>
          <w:szCs w:val="32"/>
        </w:rPr>
        <w:t>section</w:t>
      </w:r>
      <w:proofErr w:type="gramEnd"/>
      <w:r w:rsidRPr="64CCEF91">
        <w:rPr>
          <w:rFonts w:ascii="Aptos" w:eastAsia="Aptos" w:hAnsi="Aptos" w:cs="Aptos"/>
          <w:b/>
          <w:bCs/>
          <w:color w:val="9E1B32"/>
          <w:sz w:val="32"/>
          <w:szCs w:val="32"/>
        </w:rPr>
        <w:t>.</w:t>
      </w:r>
      <w:proofErr w:type="gramStart"/>
      <w:r w:rsidRPr="64CCEF91">
        <w:rPr>
          <w:rFonts w:ascii="Aptos" w:eastAsia="Aptos" w:hAnsi="Aptos" w:cs="Aptos"/>
          <w:b/>
          <w:bCs/>
          <w:color w:val="9E1B32"/>
          <w:sz w:val="32"/>
          <w:szCs w:val="32"/>
        </w:rPr>
        <w:t>header</w:t>
      </w:r>
      <w:proofErr w:type="spellEnd"/>
      <w:r w:rsidRPr="64CCEF91">
        <w:rPr>
          <w:rFonts w:ascii="Aptos" w:eastAsia="Aptos" w:hAnsi="Aptos" w:cs="Aptos"/>
          <w:b/>
          <w:bCs/>
          <w:color w:val="9E1B32"/>
          <w:sz w:val="32"/>
          <w:szCs w:val="32"/>
        </w:rPr>
        <w:t xml:space="preserve"> }</w:t>
      </w:r>
      <w:proofErr w:type="gramEnd"/>
      <w:r w:rsidRPr="64CCEF91">
        <w:rPr>
          <w:rFonts w:ascii="Aptos" w:eastAsia="Aptos" w:hAnsi="Aptos" w:cs="Aptos"/>
          <w:b/>
          <w:bCs/>
          <w:color w:val="9E1B32"/>
          <w:sz w:val="32"/>
          <w:szCs w:val="32"/>
        </w:rPr>
        <w:t>}</w:t>
      </w:r>
    </w:p>
    <w:p w14:paraId="48B192C2" w14:textId="10AF14AD" w:rsidR="00DD6FF6" w:rsidRPr="005D13CE" w:rsidRDefault="00DD6FF6" w:rsidP="00DD6FF6">
      <w:pPr>
        <w:spacing w:after="0"/>
        <w:jc w:val="both"/>
        <w:rPr>
          <w:rFonts w:ascii="Aptos Narrow" w:hAnsi="Aptos Narrow" w:cs="Arial"/>
        </w:rPr>
      </w:pPr>
      <w:proofErr w:type="gramStart"/>
      <w:r w:rsidRPr="005D13CE">
        <w:rPr>
          <w:rFonts w:ascii="Aptos Narrow" w:hAnsi="Aptos Narrow" w:cs="Arial"/>
        </w:rPr>
        <w:t xml:space="preserve">{{ </w:t>
      </w:r>
      <w:proofErr w:type="spellStart"/>
      <w:r w:rsidRPr="005D13CE">
        <w:rPr>
          <w:rFonts w:ascii="Aptos Narrow" w:hAnsi="Aptos Narrow" w:cs="Arial"/>
        </w:rPr>
        <w:t>section</w:t>
      </w:r>
      <w:proofErr w:type="gramEnd"/>
      <w:r w:rsidRPr="005D13CE">
        <w:rPr>
          <w:rFonts w:ascii="Aptos Narrow" w:hAnsi="Aptos Narrow" w:cs="Arial"/>
        </w:rPr>
        <w:t>.</w:t>
      </w:r>
      <w:proofErr w:type="gramStart"/>
      <w:r w:rsidRPr="005D13CE">
        <w:rPr>
          <w:rFonts w:ascii="Aptos Narrow" w:hAnsi="Aptos Narrow" w:cs="Arial"/>
        </w:rPr>
        <w:t>placeholder</w:t>
      </w:r>
      <w:proofErr w:type="spellEnd"/>
      <w:r w:rsidRPr="005D13CE">
        <w:rPr>
          <w:rFonts w:ascii="Aptos Narrow" w:hAnsi="Aptos Narrow" w:cs="Arial"/>
        </w:rPr>
        <w:t xml:space="preserve"> }}{</w:t>
      </w:r>
      <w:proofErr w:type="gramEnd"/>
      <w:r w:rsidRPr="005D13CE">
        <w:rPr>
          <w:rFonts w:ascii="Aptos Narrow" w:hAnsi="Aptos Narrow" w:cs="Arial"/>
        </w:rPr>
        <w:t xml:space="preserve">% </w:t>
      </w:r>
      <w:proofErr w:type="gramStart"/>
      <w:r w:rsidRPr="005D13CE">
        <w:rPr>
          <w:rFonts w:ascii="Aptos Narrow" w:hAnsi="Aptos Narrow" w:cs="Arial"/>
        </w:rPr>
        <w:t>endif %</w:t>
      </w:r>
      <w:r w:rsidR="00EB27C8">
        <w:rPr>
          <w:rFonts w:ascii="Aptos Narrow" w:hAnsi="Aptos Narrow" w:cs="Arial"/>
        </w:rPr>
        <w:t>}</w:t>
      </w:r>
      <w:proofErr w:type="gramEnd"/>
    </w:p>
    <w:p w14:paraId="5F57ECA6" w14:textId="77777777" w:rsidR="00DD6FF6" w:rsidRDefault="00DD6FF6" w:rsidP="00DD6FF6">
      <w:pPr>
        <w:spacing w:after="0"/>
        <w:jc w:val="both"/>
        <w:rPr>
          <w:rFonts w:ascii="Aptos Narrow" w:hAnsi="Aptos Narrow" w:cs="Arial"/>
        </w:rPr>
      </w:pPr>
      <w:r w:rsidRPr="005D13CE">
        <w:rPr>
          <w:rFonts w:ascii="Aptos Narrow" w:hAnsi="Aptos Narrow" w:cs="Arial"/>
        </w:rPr>
        <w:t xml:space="preserve">{% if </w:t>
      </w:r>
      <w:proofErr w:type="spellStart"/>
      <w:proofErr w:type="gramStart"/>
      <w:r w:rsidRPr="005D13CE">
        <w:rPr>
          <w:rFonts w:ascii="Aptos Narrow" w:hAnsi="Aptos Narrow" w:cs="Arial"/>
        </w:rPr>
        <w:t>section.type</w:t>
      </w:r>
      <w:proofErr w:type="spellEnd"/>
      <w:proofErr w:type="gramEnd"/>
      <w:r w:rsidRPr="005D13CE">
        <w:rPr>
          <w:rFonts w:ascii="Aptos Narrow" w:hAnsi="Aptos Narrow" w:cs="Arial"/>
        </w:rPr>
        <w:t xml:space="preserve"> == "table</w:t>
      </w:r>
      <w:proofErr w:type="gramStart"/>
      <w:r w:rsidRPr="005D13CE">
        <w:rPr>
          <w:rFonts w:ascii="Aptos Narrow" w:hAnsi="Aptos Narrow" w:cs="Arial"/>
        </w:rPr>
        <w:t>" %}</w:t>
      </w:r>
      <w:proofErr w:type="gramEnd"/>
    </w:p>
    <w:p w14:paraId="4B1E83C8" w14:textId="24468D9D" w:rsidR="00DD6FF6" w:rsidRPr="00DB5E90" w:rsidRDefault="00DF7E46" w:rsidP="00DD6FF6">
      <w:pPr>
        <w:pStyle w:val="ListParagraph"/>
        <w:spacing w:after="0" w:line="240" w:lineRule="auto"/>
        <w:ind w:left="0"/>
        <w:rPr>
          <w:rFonts w:ascii="Aptos" w:eastAsia="Calibri" w:hAnsi="Aptos" w:cs="Arial"/>
          <w:b/>
          <w:color w:val="9E1B32"/>
          <w:spacing w:val="0"/>
          <w:sz w:val="32"/>
          <w:szCs w:val="32"/>
          <w:lang w:val="en" w:eastAsia="en-US"/>
        </w:rPr>
      </w:pPr>
      <w:r>
        <w:rPr>
          <w:rFonts w:ascii="Aptos" w:hAnsi="Aptos" w:cs="Arial"/>
          <w:b/>
          <w:color w:val="9E1B32"/>
          <w:sz w:val="32"/>
          <w:szCs w:val="32"/>
        </w:rPr>
        <w:t>{{ section.header }}</w:t>
      </w:r>
    </w:p>
    <w:p w14:paraId="6CB26393" w14:textId="77777777" w:rsidR="00DD6FF6" w:rsidRPr="005D13CE" w:rsidRDefault="00DD6FF6" w:rsidP="00DD6FF6">
      <w:pPr>
        <w:spacing w:after="0"/>
        <w:jc w:val="both"/>
        <w:rPr>
          <w:rFonts w:ascii="Aptos Narrow" w:hAnsi="Aptos Narrow" w:cs="Arial"/>
        </w:rPr>
      </w:pPr>
      <w:proofErr w:type="gramStart"/>
      <w:r w:rsidRPr="005D13CE">
        <w:rPr>
          <w:rFonts w:ascii="Aptos Narrow" w:hAnsi="Aptos Narrow" w:cs="Arial"/>
        </w:rPr>
        <w:t xml:space="preserve">{{ </w:t>
      </w:r>
      <w:proofErr w:type="spellStart"/>
      <w:r w:rsidRPr="005D13CE">
        <w:rPr>
          <w:rFonts w:ascii="Aptos Narrow" w:hAnsi="Aptos Narrow" w:cs="Arial"/>
        </w:rPr>
        <w:t>section</w:t>
      </w:r>
      <w:proofErr w:type="gramEnd"/>
      <w:r w:rsidRPr="005D13CE">
        <w:rPr>
          <w:rFonts w:ascii="Aptos Narrow" w:hAnsi="Aptos Narrow" w:cs="Arial"/>
        </w:rPr>
        <w:t>.</w:t>
      </w:r>
      <w:proofErr w:type="gramStart"/>
      <w:r w:rsidRPr="005D13CE">
        <w:rPr>
          <w:rFonts w:ascii="Aptos Narrow" w:hAnsi="Aptos Narrow" w:cs="Arial"/>
        </w:rPr>
        <w:t>placeholder</w:t>
      </w:r>
      <w:proofErr w:type="spellEnd"/>
      <w:r w:rsidRPr="005D13CE">
        <w:rPr>
          <w:rFonts w:ascii="Aptos Narrow" w:hAnsi="Aptos Narrow" w:cs="Arial"/>
        </w:rPr>
        <w:t xml:space="preserve"> }</w:t>
      </w:r>
      <w:proofErr w:type="gramEnd"/>
      <w:r w:rsidRPr="005D13CE">
        <w:rPr>
          <w:rFonts w:ascii="Aptos Narrow" w:hAnsi="Aptos Narrow" w:cs="Arial"/>
        </w:rPr>
        <w:t xml:space="preserve">} </w:t>
      </w:r>
    </w:p>
    <w:p w14:paraId="12A2E907" w14:textId="77777777" w:rsidR="00DD6FF6" w:rsidRPr="005D13CE" w:rsidRDefault="00DD6FF6" w:rsidP="00DD6FF6">
      <w:pPr>
        <w:spacing w:after="0"/>
        <w:jc w:val="both"/>
        <w:rPr>
          <w:rFonts w:ascii="Aptos Narrow" w:hAnsi="Aptos Narrow" w:cs="Arial"/>
        </w:rPr>
      </w:pPr>
      <w:r w:rsidRPr="005D13CE">
        <w:rPr>
          <w:rFonts w:ascii="Aptos Narrow" w:hAnsi="Aptos Narrow" w:cs="Arial"/>
        </w:rPr>
        <w:t>{% endif %}</w:t>
      </w:r>
    </w:p>
    <w:p w14:paraId="0F9D274A" w14:textId="12EF1044" w:rsidR="00DF7E46" w:rsidRDefault="00DD6FF6" w:rsidP="00DB5E90">
      <w:pPr>
        <w:spacing w:after="0"/>
        <w:jc w:val="both"/>
        <w:rPr>
          <w:rFonts w:ascii="Aptos Narrow" w:hAnsi="Aptos Narrow" w:cs="Arial"/>
        </w:rPr>
      </w:pPr>
      <w:r w:rsidRPr="005D13CE">
        <w:rPr>
          <w:rFonts w:ascii="Aptos Narrow" w:hAnsi="Aptos Narrow" w:cs="Arial"/>
        </w:rPr>
        <w:t xml:space="preserve">{% </w:t>
      </w:r>
      <w:proofErr w:type="spellStart"/>
      <w:r w:rsidRPr="005D13CE">
        <w:rPr>
          <w:rFonts w:ascii="Aptos Narrow" w:hAnsi="Aptos Narrow" w:cs="Arial"/>
        </w:rPr>
        <w:t>endfor</w:t>
      </w:r>
      <w:proofErr w:type="spellEnd"/>
      <w:r w:rsidRPr="005D13CE">
        <w:rPr>
          <w:rFonts w:ascii="Aptos Narrow" w:hAnsi="Aptos Narrow" w:cs="Arial"/>
        </w:rPr>
        <w:t xml:space="preserve"> </w:t>
      </w:r>
      <w:proofErr w:type="gramStart"/>
      <w:r w:rsidRPr="005D13CE">
        <w:rPr>
          <w:rFonts w:ascii="Aptos Narrow" w:hAnsi="Aptos Narrow" w:cs="Arial"/>
        </w:rPr>
        <w:t>%}</w:t>
      </w:r>
      <w:r w:rsidR="00DF7E46" w:rsidRPr="00DF7E46">
        <w:rPr>
          <w:rFonts w:ascii="Aptos Narrow" w:hAnsi="Aptos Narrow" w:cs="Arial"/>
        </w:rPr>
        <w:t>Payment</w:t>
      </w:r>
      <w:proofErr w:type="gramEnd"/>
      <w:r w:rsidR="00DF7E46" w:rsidRPr="00DF7E46">
        <w:rPr>
          <w:rFonts w:ascii="Aptos Narrow" w:hAnsi="Aptos Narrow" w:cs="Arial"/>
        </w:rPr>
        <w:t xml:space="preserve"> terms are Net 30. Prices are valid for 30 days from date of issue.</w:t>
      </w:r>
    </w:p>
    <w:p w14:paraId="5FACDDAB" w14:textId="77777777" w:rsidR="000843B7" w:rsidRPr="00DB5E90" w:rsidRDefault="000843B7" w:rsidP="00DB5E90">
      <w:pPr>
        <w:spacing w:after="0"/>
        <w:jc w:val="both"/>
        <w:rPr>
          <w:rFonts w:ascii="Aptos Narrow" w:hAnsi="Aptos Narrow" w:cs="Arial"/>
        </w:rPr>
      </w:pPr>
    </w:p>
    <w:p w14:paraId="66EF1396" w14:textId="77777777" w:rsidR="00DB5E90" w:rsidRPr="00B87D32" w:rsidRDefault="00DB5E90" w:rsidP="00DB5E90">
      <w:pPr>
        <w:spacing w:after="0" w:line="240" w:lineRule="auto"/>
        <w:rPr>
          <w:rFonts w:ascii="Aptos" w:eastAsia="Aptos" w:hAnsi="Aptos" w:cs="Aptos"/>
          <w:b/>
          <w:bCs/>
          <w:u w:val="single"/>
        </w:rPr>
      </w:pPr>
      <w:r w:rsidRPr="00B87D32">
        <w:rPr>
          <w:rFonts w:ascii="Aptos" w:eastAsia="Aptos" w:hAnsi="Aptos" w:cs="Aptos"/>
          <w:b/>
          <w:bCs/>
          <w:color w:val="9E1B32"/>
          <w:sz w:val="32"/>
          <w:szCs w:val="32"/>
        </w:rPr>
        <w:t>Terms &amp; Conditions</w:t>
      </w:r>
    </w:p>
    <w:p w14:paraId="7CCF4A77" w14:textId="77777777" w:rsidR="00DB5E90" w:rsidRPr="00B87D32" w:rsidRDefault="00DB5E90" w:rsidP="00DB5E90">
      <w:pPr>
        <w:pBdr>
          <w:top w:val="nil"/>
          <w:left w:val="nil"/>
          <w:bottom w:val="nil"/>
          <w:right w:val="nil"/>
          <w:between w:val="nil"/>
        </w:pBdr>
        <w:rPr>
          <w:rFonts w:ascii="Aptos" w:eastAsia="Aptos" w:hAnsi="Aptos" w:cs="Aptos"/>
          <w:color w:val="000000"/>
        </w:rPr>
      </w:pPr>
      <w:r w:rsidRPr="00B87D32">
        <w:rPr>
          <w:rFonts w:ascii="Aptos" w:eastAsia="Aptos" w:hAnsi="Aptos" w:cs="Aptos"/>
          <w:color w:val="000000"/>
        </w:rPr>
        <w:t xml:space="preserve">The sale of products and services by Seller is subject to Seller's general terms and conditions of sale ("Seller's Terms") as attached to this document or as otherwise posted on Seller's website at </w:t>
      </w:r>
      <w:hyperlink r:id="rId17" w:history="1">
        <w:r w:rsidRPr="00B87D32">
          <w:rPr>
            <w:rStyle w:val="Hyperlink"/>
            <w:rFonts w:ascii="Aptos" w:eastAsia="Aptos" w:hAnsi="Aptos" w:cs="Aptos"/>
          </w:rPr>
          <w:t>https://www.mc-mc.com/terms</w:t>
        </w:r>
      </w:hyperlink>
      <w:r w:rsidRPr="00B87D32">
        <w:rPr>
          <w:rFonts w:ascii="Aptos" w:eastAsia="Aptos" w:hAnsi="Aptos" w:cs="Aptos"/>
          <w:color w:val="000000"/>
        </w:rPr>
        <w:t xml:space="preserve">. Seller objects to and rejects any terms or conditions that may appear on or are referenced in Customer's purchase order or other document that are in addition to or otherwise inconsistent with Seller's Terms. Customer's receipt or acceptance of delivery of any ordered item above will constitute its acceptance of Seller's Terms. </w:t>
      </w:r>
    </w:p>
    <w:p w14:paraId="3768A36E" w14:textId="77777777" w:rsidR="00DB5E90" w:rsidRPr="00B87D32" w:rsidRDefault="00DB5E90" w:rsidP="00DB5E90">
      <w:pPr>
        <w:spacing w:after="0" w:line="240" w:lineRule="auto"/>
        <w:rPr>
          <w:rFonts w:ascii="Aptos" w:eastAsia="Aptos" w:hAnsi="Aptos" w:cs="Aptos"/>
          <w:b/>
          <w:bCs/>
          <w:u w:val="single"/>
        </w:rPr>
      </w:pPr>
      <w:r w:rsidRPr="00B87D32">
        <w:rPr>
          <w:rFonts w:ascii="Aptos" w:eastAsia="Aptos" w:hAnsi="Aptos" w:cs="Aptos"/>
          <w:b/>
          <w:bCs/>
          <w:color w:val="9E1B32"/>
          <w:sz w:val="32"/>
          <w:szCs w:val="32"/>
        </w:rPr>
        <w:t>Copyright and Intellectual Property</w:t>
      </w:r>
    </w:p>
    <w:p w14:paraId="2A0F1D7D" w14:textId="127D9D70" w:rsidR="002F16DC" w:rsidRPr="002F16DC" w:rsidRDefault="00DB5E90" w:rsidP="002F16DC">
      <w:pPr>
        <w:spacing w:after="0"/>
        <w:rPr>
          <w:rFonts w:ascii="Aptos" w:eastAsia="Aptos" w:hAnsi="Aptos" w:cs="Aptos"/>
        </w:rPr>
        <w:sectPr w:rsidR="002F16DC" w:rsidRPr="002F16DC" w:rsidSect="002F16DC">
          <w:headerReference w:type="even" r:id="rId18"/>
          <w:headerReference w:type="default" r:id="rId19"/>
          <w:footerReference w:type="even" r:id="rId20"/>
          <w:footerReference w:type="default" r:id="rId21"/>
          <w:headerReference w:type="first" r:id="rId22"/>
          <w:footerReference w:type="first" r:id="rId23"/>
          <w:pgSz w:w="12240" w:h="15840" w:code="1"/>
          <w:pgMar w:top="288" w:right="1440" w:bottom="288" w:left="1440" w:header="43" w:footer="115" w:gutter="0"/>
          <w:cols w:space="720"/>
          <w:titlePg/>
          <w:docGrid w:linePitch="360"/>
        </w:sectPr>
      </w:pPr>
      <w:r w:rsidRPr="00B87D32">
        <w:rPr>
          <w:rFonts w:ascii="Aptos" w:eastAsia="Aptos" w:hAnsi="Aptos" w:cs="Aptos"/>
        </w:rPr>
        <w:t xml:space="preserve">McNaughton-McKay Electrical Company and buyer agree that the deliverables developed while under contract is to be considered a compilation and thus the complete deliverables </w:t>
      </w:r>
      <w:proofErr w:type="gramStart"/>
      <w:r w:rsidRPr="00B87D32">
        <w:rPr>
          <w:rFonts w:ascii="Aptos" w:eastAsia="Aptos" w:hAnsi="Aptos" w:cs="Aptos"/>
        </w:rPr>
        <w:t>as a whole are</w:t>
      </w:r>
      <w:proofErr w:type="gramEnd"/>
      <w:r w:rsidRPr="00B87D32">
        <w:rPr>
          <w:rFonts w:ascii="Aptos" w:eastAsia="Aptos" w:hAnsi="Aptos" w:cs="Aptos"/>
        </w:rPr>
        <w:t xml:space="preserve"> considered a “work made for hire” as defined in 17 U.S.C. § 101. The Client acknowledges and agrees that the Work and the Services performed by McNaughton-McKay Electrical Company Technologies may include modules, components, designs, software, programs, utilities, subsets, objects, program listings, tools, models, methodologies, programs, systems, analysis frameworks, leading practices and specifications owned or developed by McNaughton-McKay Electrical Company ("Contractor Materials") prior to, and during its engagement with Client. McNaughton-McKay Electrical Company retains all rights, title, and interest in and to such Contractor Materials, and the same shall not be considered “Work” or a “work made for hire” and shall not be assigned to or belong to Client; provided, however, that after receipt of final payment for services provided, McNaughton-McKay Electrical Company shall deliver to Client an irrevocable, non-transferable, non-exclusive license to use and modify the Contractor Materials for the Client’s purposes onl</w:t>
      </w:r>
      <w:r w:rsidR="003F10BE">
        <w:rPr>
          <w:rFonts w:ascii="Aptos" w:eastAsia="Aptos" w:hAnsi="Aptos" w:cs="Aptos"/>
        </w:rPr>
        <w:t>y.</w:t>
      </w:r>
    </w:p>
    <w:p w14:paraId="445D7C59" w14:textId="3293E0A0" w:rsidR="00744110" w:rsidRPr="007A75A3" w:rsidRDefault="00744110" w:rsidP="003F10BE">
      <w:pPr>
        <w:pStyle w:val="ListParagraph"/>
        <w:ind w:left="0"/>
        <w:rPr>
          <w:rFonts w:ascii="Aptos Narrow" w:hAnsi="Aptos Narrow" w:cs="Arial"/>
          <w:szCs w:val="22"/>
        </w:rPr>
      </w:pPr>
    </w:p>
    <w:sectPr w:rsidR="00744110" w:rsidRPr="007A75A3" w:rsidSect="003F10BE">
      <w:type w:val="continuous"/>
      <w:pgSz w:w="12240" w:h="15840" w:code="1"/>
      <w:pgMar w:top="1440" w:right="1440" w:bottom="1440" w:left="1440" w:header="43" w:footer="11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27936" w14:textId="77777777" w:rsidR="00E673FA" w:rsidRDefault="00E673FA" w:rsidP="0071074B">
      <w:pPr>
        <w:spacing w:after="0" w:line="240" w:lineRule="auto"/>
      </w:pPr>
      <w:r>
        <w:separator/>
      </w:r>
    </w:p>
  </w:endnote>
  <w:endnote w:type="continuationSeparator" w:id="0">
    <w:p w14:paraId="5FD3953C" w14:textId="77777777" w:rsidR="00E673FA" w:rsidRDefault="00E673FA" w:rsidP="0071074B">
      <w:pPr>
        <w:spacing w:after="0" w:line="240" w:lineRule="auto"/>
      </w:pPr>
      <w:r>
        <w:continuationSeparator/>
      </w:r>
    </w:p>
  </w:endnote>
  <w:endnote w:type="continuationNotice" w:id="1">
    <w:p w14:paraId="51F07F68" w14:textId="77777777" w:rsidR="00E673FA" w:rsidRDefault="00E673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ight">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C0E9" w14:textId="77777777" w:rsidR="00375A4B" w:rsidRDefault="00375A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DD79" w14:textId="6ED50F80" w:rsidR="006F1AFF" w:rsidRDefault="00185AEE" w:rsidP="0003695F">
    <w:pPr>
      <w:pStyle w:val="Footer"/>
      <w:rPr>
        <w:rFonts w:cstheme="minorHAnsi"/>
        <w:sz w:val="18"/>
        <w:szCs w:val="18"/>
      </w:rPr>
    </w:pPr>
    <w:r>
      <w:rPr>
        <w:noProof/>
      </w:rPr>
      <w:drawing>
        <wp:anchor distT="0" distB="0" distL="114300" distR="114300" simplePos="0" relativeHeight="251656704" behindDoc="0" locked="0" layoutInCell="1" allowOverlap="1" wp14:anchorId="25C986ED" wp14:editId="352DCB3B">
          <wp:simplePos x="0" y="0"/>
          <wp:positionH relativeFrom="column">
            <wp:posOffset>50800</wp:posOffset>
          </wp:positionH>
          <wp:positionV relativeFrom="paragraph">
            <wp:posOffset>5926</wp:posOffset>
          </wp:positionV>
          <wp:extent cx="372534" cy="372534"/>
          <wp:effectExtent l="0" t="0" r="8890" b="8890"/>
          <wp:wrapNone/>
          <wp:docPr id="1758152288" name="Picture 175815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2534" cy="372534"/>
                  </a:xfrm>
                  <a:prstGeom prst="rect">
                    <a:avLst/>
                  </a:prstGeom>
                  <a:noFill/>
                  <a:ln>
                    <a:noFill/>
                  </a:ln>
                </pic:spPr>
              </pic:pic>
            </a:graphicData>
          </a:graphic>
          <wp14:sizeRelH relativeFrom="page">
            <wp14:pctWidth>0</wp14:pctWidth>
          </wp14:sizeRelH>
          <wp14:sizeRelV relativeFrom="page">
            <wp14:pctHeight>0</wp14:pctHeight>
          </wp14:sizeRelV>
        </wp:anchor>
      </w:drawing>
    </w:r>
    <w:r w:rsidR="00AF05CF">
      <w:rPr>
        <w:noProof/>
      </w:rPr>
      <w:t xml:space="preserve">   </w:t>
    </w:r>
    <w:r w:rsidR="00AF05CF">
      <w:rPr>
        <w:noProof/>
      </w:rPr>
      <w:tab/>
    </w:r>
    <w:r w:rsidR="00AF05CF">
      <w:rPr>
        <w:noProof/>
      </w:rPr>
      <w:tab/>
    </w:r>
  </w:p>
  <w:p w14:paraId="0FA13DC2" w14:textId="77777777" w:rsidR="0065785E" w:rsidRPr="007C55E0" w:rsidRDefault="0003695F" w:rsidP="0003695F">
    <w:pPr>
      <w:pStyle w:val="Footer"/>
      <w:jc w:val="center"/>
      <w:rPr>
        <w:rFonts w:ascii="Roboto" w:hAnsi="Roboto"/>
      </w:rPr>
    </w:pPr>
    <w:r w:rsidRPr="007C55E0">
      <w:rPr>
        <w:rFonts w:ascii="Roboto" w:hAnsi="Roboto"/>
        <w:color w:val="7F7F7F" w:themeColor="background1" w:themeShade="7F"/>
        <w:spacing w:val="60"/>
      </w:rPr>
      <w:t>P</w:t>
    </w:r>
    <w:r w:rsidR="0065785E" w:rsidRPr="007C55E0">
      <w:rPr>
        <w:rFonts w:ascii="Roboto" w:hAnsi="Roboto"/>
        <w:color w:val="7F7F7F" w:themeColor="background1" w:themeShade="7F"/>
        <w:spacing w:val="60"/>
      </w:rPr>
      <w:t>age</w:t>
    </w:r>
    <w:r w:rsidR="0065785E" w:rsidRPr="007C55E0">
      <w:rPr>
        <w:rFonts w:ascii="Roboto" w:hAnsi="Roboto"/>
      </w:rPr>
      <w:t xml:space="preserve"> | </w:t>
    </w:r>
    <w:r w:rsidR="0065785E" w:rsidRPr="007C55E0">
      <w:rPr>
        <w:rFonts w:ascii="Roboto" w:hAnsi="Roboto"/>
      </w:rPr>
      <w:fldChar w:fldCharType="begin"/>
    </w:r>
    <w:r w:rsidR="0065785E" w:rsidRPr="007C55E0">
      <w:rPr>
        <w:rFonts w:ascii="Roboto" w:hAnsi="Roboto"/>
      </w:rPr>
      <w:instrText xml:space="preserve"> PAGE   \* MERGEFORMAT </w:instrText>
    </w:r>
    <w:r w:rsidR="0065785E" w:rsidRPr="007C55E0">
      <w:rPr>
        <w:rFonts w:ascii="Roboto" w:hAnsi="Roboto"/>
      </w:rPr>
      <w:fldChar w:fldCharType="separate"/>
    </w:r>
    <w:r w:rsidR="0065785E" w:rsidRPr="007C55E0">
      <w:rPr>
        <w:rFonts w:ascii="Roboto" w:hAnsi="Roboto"/>
      </w:rPr>
      <w:t>2</w:t>
    </w:r>
    <w:r w:rsidR="0065785E" w:rsidRPr="007C55E0">
      <w:rPr>
        <w:rFonts w:ascii="Roboto" w:hAnsi="Roboto"/>
        <w:b/>
        <w:bCs/>
        <w:noProof/>
      </w:rPr>
      <w:fldChar w:fldCharType="end"/>
    </w:r>
  </w:p>
  <w:p w14:paraId="37CAE3F0" w14:textId="77777777" w:rsidR="0071074B" w:rsidRDefault="0071074B" w:rsidP="0071074B">
    <w:pPr>
      <w:pStyle w:val="Footer"/>
    </w:pPr>
  </w:p>
  <w:p w14:paraId="7D974B52" w14:textId="77777777" w:rsidR="0071074B" w:rsidRDefault="007107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D3E1" w14:textId="77777777" w:rsidR="00375A4B" w:rsidRDefault="00375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72677" w14:textId="77777777" w:rsidR="00E673FA" w:rsidRDefault="00E673FA" w:rsidP="0071074B">
      <w:pPr>
        <w:spacing w:after="0" w:line="240" w:lineRule="auto"/>
      </w:pPr>
      <w:r>
        <w:separator/>
      </w:r>
    </w:p>
  </w:footnote>
  <w:footnote w:type="continuationSeparator" w:id="0">
    <w:p w14:paraId="7C033075" w14:textId="77777777" w:rsidR="00E673FA" w:rsidRDefault="00E673FA" w:rsidP="0071074B">
      <w:pPr>
        <w:spacing w:after="0" w:line="240" w:lineRule="auto"/>
      </w:pPr>
      <w:r>
        <w:continuationSeparator/>
      </w:r>
    </w:p>
  </w:footnote>
  <w:footnote w:type="continuationNotice" w:id="1">
    <w:p w14:paraId="057FD398" w14:textId="77777777" w:rsidR="00E673FA" w:rsidRDefault="00E673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4CB4" w14:textId="77777777" w:rsidR="00375A4B" w:rsidRDefault="00375A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7ED6" w14:textId="176FB0D7" w:rsidR="00962F4D" w:rsidRPr="00D34D31" w:rsidRDefault="00962F4D" w:rsidP="00D34D31">
    <w:pPr>
      <w:pBdr>
        <w:top w:val="nil"/>
        <w:left w:val="nil"/>
        <w:bottom w:val="nil"/>
        <w:right w:val="nil"/>
        <w:between w:val="nil"/>
      </w:pBdr>
      <w:tabs>
        <w:tab w:val="center" w:pos="4680"/>
        <w:tab w:val="right" w:pos="9360"/>
      </w:tabs>
      <w:spacing w:after="0" w:line="240" w:lineRule="auto"/>
      <w:jc w:val="right"/>
      <w:rPr>
        <w:rFonts w:ascii="Aptos" w:eastAsia="Aptos" w:hAnsi="Aptos" w:cs="Aptos"/>
        <w:b/>
        <w:bCs/>
        <w:color w:val="000000"/>
        <w:highlight w:val="yellow"/>
      </w:rPr>
    </w:pPr>
    <w:r w:rsidRPr="002F4B21">
      <w:rPr>
        <w:rFonts w:ascii="Aptos Narrow" w:eastAsia="Aptos Narrow" w:hAnsi="Aptos Narrow" w:cs="Aptos Narrow"/>
        <w:noProof/>
        <w:color w:val="000000"/>
      </w:rPr>
      <w:drawing>
        <wp:anchor distT="0" distB="0" distL="114300" distR="114300" simplePos="0" relativeHeight="251657728" behindDoc="0" locked="0" layoutInCell="1" hidden="0" allowOverlap="1" wp14:anchorId="6B5C921C" wp14:editId="595E291E">
          <wp:simplePos x="0" y="0"/>
          <wp:positionH relativeFrom="margin">
            <wp:align>left</wp:align>
          </wp:positionH>
          <wp:positionV relativeFrom="page">
            <wp:posOffset>205057</wp:posOffset>
          </wp:positionV>
          <wp:extent cx="1725283" cy="456405"/>
          <wp:effectExtent l="0" t="0" r="0" b="0"/>
          <wp:wrapNone/>
          <wp:docPr id="2137513700" name="image2.jp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close-up of a logo&#10;&#10;AI-generated content may be incorrect."/>
                  <pic:cNvPicPr preferRelativeResize="0"/>
                </pic:nvPicPr>
                <pic:blipFill>
                  <a:blip r:embed="rId1"/>
                  <a:srcRect/>
                  <a:stretch>
                    <a:fillRect/>
                  </a:stretch>
                </pic:blipFill>
                <pic:spPr>
                  <a:xfrm>
                    <a:off x="0" y="0"/>
                    <a:ext cx="1725283" cy="456405"/>
                  </a:xfrm>
                  <a:prstGeom prst="rect">
                    <a:avLst/>
                  </a:prstGeom>
                  <a:ln/>
                </pic:spPr>
              </pic:pic>
            </a:graphicData>
          </a:graphic>
        </wp:anchor>
      </w:drawing>
    </w:r>
    <w:proofErr w:type="gramStart"/>
    <w:r>
      <w:rPr>
        <w:rFonts w:ascii="Aptos" w:eastAsia="Aptos" w:hAnsi="Aptos" w:cs="Aptos"/>
        <w:b/>
        <w:bCs/>
      </w:rPr>
      <w:t xml:space="preserve">{{ </w:t>
    </w:r>
    <w:proofErr w:type="spellStart"/>
    <w:r>
      <w:rPr>
        <w:rFonts w:ascii="Aptos" w:eastAsia="Aptos" w:hAnsi="Aptos" w:cs="Aptos"/>
        <w:b/>
        <w:bCs/>
      </w:rPr>
      <w:t>customer</w:t>
    </w:r>
    <w:proofErr w:type="gramEnd"/>
    <w:r>
      <w:rPr>
        <w:rFonts w:ascii="Aptos" w:eastAsia="Aptos" w:hAnsi="Aptos" w:cs="Aptos"/>
        <w:b/>
        <w:bCs/>
      </w:rPr>
      <w:t>_name</w:t>
    </w:r>
    <w:proofErr w:type="spellEnd"/>
    <w:r>
      <w:rPr>
        <w:rFonts w:ascii="Aptos" w:eastAsia="Aptos" w:hAnsi="Aptos" w:cs="Aptos"/>
        <w:b/>
        <w:bCs/>
      </w:rPr>
      <w:t xml:space="preserve"> }}</w:t>
    </w:r>
    <w:r w:rsidR="00D34D31">
      <w:rPr>
        <w:rFonts w:ascii="Aptos" w:eastAsia="Aptos" w:hAnsi="Aptos" w:cs="Aptos"/>
        <w:b/>
        <w:bCs/>
        <w:color w:val="000000"/>
      </w:rPr>
      <w:br/>
    </w:r>
    <w:proofErr w:type="gramStart"/>
    <w:r w:rsidR="00D34D31" w:rsidRPr="000E0DE7">
      <w:rPr>
        <w:rFonts w:ascii="Aptos" w:eastAsia="Aptos" w:hAnsi="Aptos" w:cs="Aptos"/>
        <w:color w:val="000000"/>
      </w:rPr>
      <w:t xml:space="preserve">{{ </w:t>
    </w:r>
    <w:proofErr w:type="spellStart"/>
    <w:r w:rsidR="00D34D31" w:rsidRPr="000E0DE7">
      <w:rPr>
        <w:rFonts w:ascii="Aptos" w:eastAsia="Aptos" w:hAnsi="Aptos" w:cs="Aptos"/>
        <w:color w:val="000000"/>
      </w:rPr>
      <w:t>proposal</w:t>
    </w:r>
    <w:proofErr w:type="gramEnd"/>
    <w:r w:rsidR="00D34D31" w:rsidRPr="000E0DE7">
      <w:rPr>
        <w:rFonts w:ascii="Aptos" w:eastAsia="Aptos" w:hAnsi="Aptos" w:cs="Aptos"/>
        <w:color w:val="000000"/>
      </w:rPr>
      <w:t>_</w:t>
    </w:r>
    <w:proofErr w:type="gramStart"/>
    <w:r w:rsidR="00D34D31" w:rsidRPr="000E0DE7">
      <w:rPr>
        <w:rFonts w:ascii="Aptos" w:eastAsia="Aptos" w:hAnsi="Aptos" w:cs="Aptos"/>
        <w:color w:val="000000"/>
      </w:rPr>
      <w:t>number</w:t>
    </w:r>
    <w:proofErr w:type="spellEnd"/>
    <w:r w:rsidR="00D34D31" w:rsidRPr="000E0DE7">
      <w:rPr>
        <w:rFonts w:ascii="Aptos" w:eastAsia="Aptos" w:hAnsi="Aptos" w:cs="Aptos"/>
        <w:color w:val="000000"/>
      </w:rPr>
      <w:t xml:space="preserve"> }</w:t>
    </w:r>
    <w:proofErr w:type="gramEnd"/>
    <w:r w:rsidR="00D34D31" w:rsidRPr="000E0DE7">
      <w:rPr>
        <w:rFonts w:ascii="Aptos" w:eastAsia="Aptos" w:hAnsi="Aptos" w:cs="Aptos"/>
        <w:color w:val="000000"/>
      </w:rPr>
      <w:t>}</w:t>
    </w:r>
  </w:p>
  <w:p w14:paraId="7A921D00" w14:textId="77777777" w:rsidR="00962F4D" w:rsidRDefault="00962F4D" w:rsidP="00962F4D">
    <w:pPr>
      <w:pBdr>
        <w:top w:val="nil"/>
        <w:left w:val="nil"/>
        <w:bottom w:val="single" w:sz="12" w:space="1" w:color="000000"/>
        <w:right w:val="nil"/>
        <w:between w:val="nil"/>
      </w:pBdr>
      <w:tabs>
        <w:tab w:val="center" w:pos="4680"/>
        <w:tab w:val="right" w:pos="9360"/>
      </w:tabs>
      <w:spacing w:after="0" w:line="240" w:lineRule="auto"/>
      <w:rPr>
        <w:color w:val="000000"/>
      </w:rPr>
    </w:pPr>
  </w:p>
  <w:p w14:paraId="3A852C03" w14:textId="77777777" w:rsidR="00505D00" w:rsidRPr="00962F4D" w:rsidRDefault="00505D00" w:rsidP="00962F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245"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gridCol w:w="4585"/>
    </w:tblGrid>
    <w:tr w:rsidR="0071074B" w14:paraId="3362C595" w14:textId="77777777" w:rsidTr="0065785E">
      <w:tc>
        <w:tcPr>
          <w:tcW w:w="6660" w:type="dxa"/>
        </w:tcPr>
        <w:p w14:paraId="761C78B5" w14:textId="77777777" w:rsidR="0071074B" w:rsidRDefault="0071074B" w:rsidP="0071074B">
          <w:pPr>
            <w:pStyle w:val="Header"/>
          </w:pPr>
        </w:p>
      </w:tc>
      <w:tc>
        <w:tcPr>
          <w:tcW w:w="4585" w:type="dxa"/>
        </w:tcPr>
        <w:p w14:paraId="3D4FA467" w14:textId="77777777" w:rsidR="0071074B" w:rsidRDefault="0071074B" w:rsidP="0065785E">
          <w:pPr>
            <w:spacing w:after="0"/>
          </w:pPr>
        </w:p>
      </w:tc>
    </w:tr>
  </w:tbl>
  <w:p w14:paraId="6F42A783" w14:textId="77777777" w:rsidR="0071074B" w:rsidRDefault="0071074B" w:rsidP="006578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CA2"/>
    <w:multiLevelType w:val="singleLevel"/>
    <w:tmpl w:val="40C05FC7"/>
    <w:lvl w:ilvl="0">
      <w:start w:val="1"/>
      <w:numFmt w:val="lowerLetter"/>
      <w:lvlText w:val="(%1)"/>
      <w:lvlJc w:val="left"/>
      <w:pPr>
        <w:tabs>
          <w:tab w:val="num" w:pos="288"/>
        </w:tabs>
      </w:pPr>
      <w:rPr>
        <w:snapToGrid/>
        <w:sz w:val="16"/>
        <w:szCs w:val="16"/>
      </w:rPr>
    </w:lvl>
  </w:abstractNum>
  <w:abstractNum w:abstractNumId="1" w15:restartNumberingAfterBreak="0">
    <w:nsid w:val="04765AF9"/>
    <w:multiLevelType w:val="hybridMultilevel"/>
    <w:tmpl w:val="8E8E5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50E79"/>
    <w:multiLevelType w:val="hybridMultilevel"/>
    <w:tmpl w:val="CB3C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621D8"/>
    <w:multiLevelType w:val="hybridMultilevel"/>
    <w:tmpl w:val="18D06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C33FA"/>
    <w:multiLevelType w:val="hybridMultilevel"/>
    <w:tmpl w:val="6316A0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C5F1B91"/>
    <w:multiLevelType w:val="hybridMultilevel"/>
    <w:tmpl w:val="68E0D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790788"/>
    <w:multiLevelType w:val="hybridMultilevel"/>
    <w:tmpl w:val="E4646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CB6F44"/>
    <w:multiLevelType w:val="hybridMultilevel"/>
    <w:tmpl w:val="0888A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1A3177"/>
    <w:multiLevelType w:val="hybridMultilevel"/>
    <w:tmpl w:val="B516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50CAB"/>
    <w:multiLevelType w:val="hybridMultilevel"/>
    <w:tmpl w:val="78C4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E0372E"/>
    <w:multiLevelType w:val="hybridMultilevel"/>
    <w:tmpl w:val="F07C7196"/>
    <w:lvl w:ilvl="0" w:tplc="6BBEDE86">
      <w:numFmt w:val="bullet"/>
      <w:lvlText w:val="•"/>
      <w:lvlJc w:val="left"/>
      <w:pPr>
        <w:ind w:left="720" w:hanging="360"/>
      </w:pPr>
      <w:rPr>
        <w:rFonts w:ascii="Roboto" w:eastAsiaTheme="minorEastAsia" w:hAnsi="Robot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537A1"/>
    <w:multiLevelType w:val="hybridMultilevel"/>
    <w:tmpl w:val="25F6B572"/>
    <w:lvl w:ilvl="0" w:tplc="6EE267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1545F"/>
    <w:multiLevelType w:val="hybridMultilevel"/>
    <w:tmpl w:val="EEFC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D47AA"/>
    <w:multiLevelType w:val="hybridMultilevel"/>
    <w:tmpl w:val="DC5C64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CF33BE"/>
    <w:multiLevelType w:val="hybridMultilevel"/>
    <w:tmpl w:val="884E8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A12D6A"/>
    <w:multiLevelType w:val="hybridMultilevel"/>
    <w:tmpl w:val="25F6B572"/>
    <w:lvl w:ilvl="0" w:tplc="6EE267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05C83"/>
    <w:multiLevelType w:val="hybridMultilevel"/>
    <w:tmpl w:val="BFC68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573956"/>
    <w:multiLevelType w:val="hybridMultilevel"/>
    <w:tmpl w:val="A874EFB8"/>
    <w:lvl w:ilvl="0" w:tplc="E0EC43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3B1E56"/>
    <w:multiLevelType w:val="hybridMultilevel"/>
    <w:tmpl w:val="167CD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972EE"/>
    <w:multiLevelType w:val="hybridMultilevel"/>
    <w:tmpl w:val="57A84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103DD6"/>
    <w:multiLevelType w:val="hybridMultilevel"/>
    <w:tmpl w:val="1D383ADA"/>
    <w:lvl w:ilvl="0" w:tplc="6BBEDE86">
      <w:numFmt w:val="bullet"/>
      <w:lvlText w:val="•"/>
      <w:lvlJc w:val="left"/>
      <w:pPr>
        <w:ind w:left="720" w:hanging="360"/>
      </w:pPr>
      <w:rPr>
        <w:rFonts w:ascii="Roboto" w:eastAsiaTheme="minorEastAsia" w:hAnsi="Robot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9839E9"/>
    <w:multiLevelType w:val="hybridMultilevel"/>
    <w:tmpl w:val="D2FE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2B296E"/>
    <w:multiLevelType w:val="hybridMultilevel"/>
    <w:tmpl w:val="58788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900C50"/>
    <w:multiLevelType w:val="hybridMultilevel"/>
    <w:tmpl w:val="1EACF98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15:restartNumberingAfterBreak="0">
    <w:nsid w:val="523E5E46"/>
    <w:multiLevelType w:val="hybridMultilevel"/>
    <w:tmpl w:val="25F6B572"/>
    <w:lvl w:ilvl="0" w:tplc="6EE267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C76C2D"/>
    <w:multiLevelType w:val="hybridMultilevel"/>
    <w:tmpl w:val="91BA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B0A9B"/>
    <w:multiLevelType w:val="hybridMultilevel"/>
    <w:tmpl w:val="12327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397D74"/>
    <w:multiLevelType w:val="hybridMultilevel"/>
    <w:tmpl w:val="8C2AACE0"/>
    <w:lvl w:ilvl="0" w:tplc="04090001">
      <w:start w:val="1"/>
      <w:numFmt w:val="bullet"/>
      <w:lvlText w:val=""/>
      <w:lvlJc w:val="left"/>
      <w:pPr>
        <w:ind w:left="720" w:hanging="360"/>
      </w:pPr>
      <w:rPr>
        <w:rFonts w:ascii="Symbol" w:hAnsi="Symbol" w:hint="default"/>
      </w:rPr>
    </w:lvl>
    <w:lvl w:ilvl="1" w:tplc="BB88D1D2">
      <w:numFmt w:val="bullet"/>
      <w:lvlText w:val="•"/>
      <w:lvlJc w:val="left"/>
      <w:pPr>
        <w:ind w:left="1800" w:hanging="720"/>
      </w:pPr>
      <w:rPr>
        <w:rFonts w:ascii="Roboto" w:eastAsiaTheme="minorEastAsia" w:hAnsi="Roboto"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4A0BDF"/>
    <w:multiLevelType w:val="hybridMultilevel"/>
    <w:tmpl w:val="5476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170090"/>
    <w:multiLevelType w:val="hybridMultilevel"/>
    <w:tmpl w:val="88D6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B27B25"/>
    <w:multiLevelType w:val="hybridMultilevel"/>
    <w:tmpl w:val="2C1E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431E42"/>
    <w:multiLevelType w:val="hybridMultilevel"/>
    <w:tmpl w:val="65980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55491F"/>
    <w:multiLevelType w:val="hybridMultilevel"/>
    <w:tmpl w:val="C792C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FA0D4E"/>
    <w:multiLevelType w:val="hybridMultilevel"/>
    <w:tmpl w:val="746492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C300AB7"/>
    <w:multiLevelType w:val="hybridMultilevel"/>
    <w:tmpl w:val="D0968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4F440B"/>
    <w:multiLevelType w:val="hybridMultilevel"/>
    <w:tmpl w:val="A5DEE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4E4C5D"/>
    <w:multiLevelType w:val="hybridMultilevel"/>
    <w:tmpl w:val="C52CA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181738">
    <w:abstractNumId w:val="23"/>
  </w:num>
  <w:num w:numId="2" w16cid:durableId="1376003133">
    <w:abstractNumId w:val="0"/>
  </w:num>
  <w:num w:numId="3" w16cid:durableId="1565294052">
    <w:abstractNumId w:val="4"/>
  </w:num>
  <w:num w:numId="4" w16cid:durableId="878009107">
    <w:abstractNumId w:val="34"/>
  </w:num>
  <w:num w:numId="5" w16cid:durableId="1571312304">
    <w:abstractNumId w:val="27"/>
  </w:num>
  <w:num w:numId="6" w16cid:durableId="920531107">
    <w:abstractNumId w:val="3"/>
  </w:num>
  <w:num w:numId="7" w16cid:durableId="694573254">
    <w:abstractNumId w:val="2"/>
  </w:num>
  <w:num w:numId="8" w16cid:durableId="827673967">
    <w:abstractNumId w:val="10"/>
  </w:num>
  <w:num w:numId="9" w16cid:durableId="1870101324">
    <w:abstractNumId w:val="20"/>
  </w:num>
  <w:num w:numId="10" w16cid:durableId="1313369863">
    <w:abstractNumId w:val="11"/>
  </w:num>
  <w:num w:numId="11" w16cid:durableId="1088691957">
    <w:abstractNumId w:val="15"/>
  </w:num>
  <w:num w:numId="12" w16cid:durableId="797912976">
    <w:abstractNumId w:val="24"/>
  </w:num>
  <w:num w:numId="13" w16cid:durableId="1146898203">
    <w:abstractNumId w:val="16"/>
  </w:num>
  <w:num w:numId="14" w16cid:durableId="1949508279">
    <w:abstractNumId w:val="29"/>
  </w:num>
  <w:num w:numId="15" w16cid:durableId="1066801407">
    <w:abstractNumId w:val="7"/>
  </w:num>
  <w:num w:numId="16" w16cid:durableId="2052722600">
    <w:abstractNumId w:val="12"/>
  </w:num>
  <w:num w:numId="17" w16cid:durableId="1407414739">
    <w:abstractNumId w:val="30"/>
  </w:num>
  <w:num w:numId="18" w16cid:durableId="1144086879">
    <w:abstractNumId w:val="9"/>
  </w:num>
  <w:num w:numId="19" w16cid:durableId="298416413">
    <w:abstractNumId w:val="1"/>
  </w:num>
  <w:num w:numId="20" w16cid:durableId="74060457">
    <w:abstractNumId w:val="28"/>
  </w:num>
  <w:num w:numId="21" w16cid:durableId="1194617158">
    <w:abstractNumId w:val="35"/>
  </w:num>
  <w:num w:numId="22" w16cid:durableId="351541632">
    <w:abstractNumId w:val="32"/>
  </w:num>
  <w:num w:numId="23" w16cid:durableId="1887257500">
    <w:abstractNumId w:val="17"/>
  </w:num>
  <w:num w:numId="24" w16cid:durableId="532693354">
    <w:abstractNumId w:val="19"/>
  </w:num>
  <w:num w:numId="25" w16cid:durableId="1450128162">
    <w:abstractNumId w:val="26"/>
  </w:num>
  <w:num w:numId="26" w16cid:durableId="1860578046">
    <w:abstractNumId w:val="36"/>
  </w:num>
  <w:num w:numId="27" w16cid:durableId="380789769">
    <w:abstractNumId w:val="31"/>
  </w:num>
  <w:num w:numId="28" w16cid:durableId="1037579753">
    <w:abstractNumId w:val="33"/>
  </w:num>
  <w:num w:numId="29" w16cid:durableId="328598995">
    <w:abstractNumId w:val="8"/>
  </w:num>
  <w:num w:numId="30" w16cid:durableId="1201162802">
    <w:abstractNumId w:val="5"/>
  </w:num>
  <w:num w:numId="31" w16cid:durableId="1383362204">
    <w:abstractNumId w:val="6"/>
  </w:num>
  <w:num w:numId="32" w16cid:durableId="741484264">
    <w:abstractNumId w:val="18"/>
  </w:num>
  <w:num w:numId="33" w16cid:durableId="408504373">
    <w:abstractNumId w:val="25"/>
  </w:num>
  <w:num w:numId="34" w16cid:durableId="1508666964">
    <w:abstractNumId w:val="21"/>
  </w:num>
  <w:num w:numId="35" w16cid:durableId="244848426">
    <w:abstractNumId w:val="22"/>
  </w:num>
  <w:num w:numId="36" w16cid:durableId="1761292912">
    <w:abstractNumId w:val="14"/>
  </w:num>
  <w:num w:numId="37" w16cid:durableId="14611925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0sLQwtTQ0MjKxtDBT0lEKTi0uzszPAykwqQUA3x14eywAAAA="/>
  </w:docVars>
  <w:rsids>
    <w:rsidRoot w:val="002D2075"/>
    <w:rsid w:val="000053B9"/>
    <w:rsid w:val="00005870"/>
    <w:rsid w:val="00006C21"/>
    <w:rsid w:val="00014741"/>
    <w:rsid w:val="0001482C"/>
    <w:rsid w:val="000152E6"/>
    <w:rsid w:val="00016E07"/>
    <w:rsid w:val="00020DAF"/>
    <w:rsid w:val="0002132A"/>
    <w:rsid w:val="00023703"/>
    <w:rsid w:val="00025117"/>
    <w:rsid w:val="00026658"/>
    <w:rsid w:val="00035559"/>
    <w:rsid w:val="00035F38"/>
    <w:rsid w:val="00036891"/>
    <w:rsid w:val="000368A8"/>
    <w:rsid w:val="0003695F"/>
    <w:rsid w:val="00036DCF"/>
    <w:rsid w:val="0003717F"/>
    <w:rsid w:val="000476A5"/>
    <w:rsid w:val="00050949"/>
    <w:rsid w:val="00052719"/>
    <w:rsid w:val="000536E2"/>
    <w:rsid w:val="00054A95"/>
    <w:rsid w:val="00057948"/>
    <w:rsid w:val="00057C3E"/>
    <w:rsid w:val="000601C9"/>
    <w:rsid w:val="00062CD5"/>
    <w:rsid w:val="000639BE"/>
    <w:rsid w:val="00065F03"/>
    <w:rsid w:val="000663D9"/>
    <w:rsid w:val="00066ADC"/>
    <w:rsid w:val="0006752A"/>
    <w:rsid w:val="000703D0"/>
    <w:rsid w:val="00071A1E"/>
    <w:rsid w:val="00071C17"/>
    <w:rsid w:val="00074311"/>
    <w:rsid w:val="000758BA"/>
    <w:rsid w:val="00075BD7"/>
    <w:rsid w:val="000769B8"/>
    <w:rsid w:val="00076B19"/>
    <w:rsid w:val="00076D5E"/>
    <w:rsid w:val="00080135"/>
    <w:rsid w:val="00082259"/>
    <w:rsid w:val="000843B7"/>
    <w:rsid w:val="00087B90"/>
    <w:rsid w:val="00092658"/>
    <w:rsid w:val="000935BF"/>
    <w:rsid w:val="00097B4C"/>
    <w:rsid w:val="00097C4C"/>
    <w:rsid w:val="000A0C5A"/>
    <w:rsid w:val="000A4C38"/>
    <w:rsid w:val="000A4E1B"/>
    <w:rsid w:val="000A520A"/>
    <w:rsid w:val="000A6FEA"/>
    <w:rsid w:val="000B11AD"/>
    <w:rsid w:val="000B1548"/>
    <w:rsid w:val="000B1B57"/>
    <w:rsid w:val="000B3F02"/>
    <w:rsid w:val="000B4235"/>
    <w:rsid w:val="000B4D60"/>
    <w:rsid w:val="000B557D"/>
    <w:rsid w:val="000B6E39"/>
    <w:rsid w:val="000B7A56"/>
    <w:rsid w:val="000C4D04"/>
    <w:rsid w:val="000D0F34"/>
    <w:rsid w:val="000D173B"/>
    <w:rsid w:val="000D3371"/>
    <w:rsid w:val="000D3F09"/>
    <w:rsid w:val="000D5244"/>
    <w:rsid w:val="000D55FD"/>
    <w:rsid w:val="000E00BB"/>
    <w:rsid w:val="000E0D53"/>
    <w:rsid w:val="000E0DE7"/>
    <w:rsid w:val="000E2DCD"/>
    <w:rsid w:val="000E2EF7"/>
    <w:rsid w:val="000E3147"/>
    <w:rsid w:val="000E3A80"/>
    <w:rsid w:val="000E5325"/>
    <w:rsid w:val="000F66AB"/>
    <w:rsid w:val="00101190"/>
    <w:rsid w:val="00101DD3"/>
    <w:rsid w:val="00102CFF"/>
    <w:rsid w:val="001030E8"/>
    <w:rsid w:val="00103890"/>
    <w:rsid w:val="00104843"/>
    <w:rsid w:val="00106958"/>
    <w:rsid w:val="00110CD8"/>
    <w:rsid w:val="0011111D"/>
    <w:rsid w:val="00111270"/>
    <w:rsid w:val="001147BD"/>
    <w:rsid w:val="00120475"/>
    <w:rsid w:val="00121227"/>
    <w:rsid w:val="00124139"/>
    <w:rsid w:val="00125071"/>
    <w:rsid w:val="001255D1"/>
    <w:rsid w:val="001266BE"/>
    <w:rsid w:val="00133322"/>
    <w:rsid w:val="001337EF"/>
    <w:rsid w:val="001350C6"/>
    <w:rsid w:val="0013536E"/>
    <w:rsid w:val="00136A1D"/>
    <w:rsid w:val="0014523C"/>
    <w:rsid w:val="001462CA"/>
    <w:rsid w:val="00146F9D"/>
    <w:rsid w:val="00150B7A"/>
    <w:rsid w:val="00152682"/>
    <w:rsid w:val="00156297"/>
    <w:rsid w:val="00161830"/>
    <w:rsid w:val="001623B4"/>
    <w:rsid w:val="001768DB"/>
    <w:rsid w:val="0018016A"/>
    <w:rsid w:val="00180BCF"/>
    <w:rsid w:val="00181A0D"/>
    <w:rsid w:val="00181B78"/>
    <w:rsid w:val="0018268C"/>
    <w:rsid w:val="00183716"/>
    <w:rsid w:val="00184599"/>
    <w:rsid w:val="001854FF"/>
    <w:rsid w:val="001859FF"/>
    <w:rsid w:val="00185AEE"/>
    <w:rsid w:val="0018679C"/>
    <w:rsid w:val="00187739"/>
    <w:rsid w:val="00187D24"/>
    <w:rsid w:val="00192B9E"/>
    <w:rsid w:val="00195C37"/>
    <w:rsid w:val="001960AD"/>
    <w:rsid w:val="00196C2E"/>
    <w:rsid w:val="001A1336"/>
    <w:rsid w:val="001A23B6"/>
    <w:rsid w:val="001A4D09"/>
    <w:rsid w:val="001B06A2"/>
    <w:rsid w:val="001B0873"/>
    <w:rsid w:val="001B475C"/>
    <w:rsid w:val="001B4EE8"/>
    <w:rsid w:val="001B7EEC"/>
    <w:rsid w:val="001B7F73"/>
    <w:rsid w:val="001C10BC"/>
    <w:rsid w:val="001C1F48"/>
    <w:rsid w:val="001C4F6E"/>
    <w:rsid w:val="001C57E7"/>
    <w:rsid w:val="001C7459"/>
    <w:rsid w:val="001C74C7"/>
    <w:rsid w:val="001D02B5"/>
    <w:rsid w:val="001D1A73"/>
    <w:rsid w:val="001D4189"/>
    <w:rsid w:val="001D6A35"/>
    <w:rsid w:val="001D6A43"/>
    <w:rsid w:val="001E0D3A"/>
    <w:rsid w:val="001E3DFB"/>
    <w:rsid w:val="001E71D7"/>
    <w:rsid w:val="001F0F6D"/>
    <w:rsid w:val="001F14C0"/>
    <w:rsid w:val="001F2AF6"/>
    <w:rsid w:val="001F7757"/>
    <w:rsid w:val="002013F0"/>
    <w:rsid w:val="0020280B"/>
    <w:rsid w:val="00212A05"/>
    <w:rsid w:val="00212FD4"/>
    <w:rsid w:val="002134CF"/>
    <w:rsid w:val="00215047"/>
    <w:rsid w:val="002173C5"/>
    <w:rsid w:val="00223DFE"/>
    <w:rsid w:val="002255D2"/>
    <w:rsid w:val="002264DE"/>
    <w:rsid w:val="00227207"/>
    <w:rsid w:val="00231595"/>
    <w:rsid w:val="00232623"/>
    <w:rsid w:val="00235B53"/>
    <w:rsid w:val="002366B3"/>
    <w:rsid w:val="0023752C"/>
    <w:rsid w:val="00237E9F"/>
    <w:rsid w:val="00240932"/>
    <w:rsid w:val="00241384"/>
    <w:rsid w:val="002416BD"/>
    <w:rsid w:val="0024447A"/>
    <w:rsid w:val="00245F97"/>
    <w:rsid w:val="00252035"/>
    <w:rsid w:val="0025614C"/>
    <w:rsid w:val="00260652"/>
    <w:rsid w:val="002612BB"/>
    <w:rsid w:val="002613B3"/>
    <w:rsid w:val="002627A8"/>
    <w:rsid w:val="0026418E"/>
    <w:rsid w:val="002778C1"/>
    <w:rsid w:val="00277929"/>
    <w:rsid w:val="00284A8C"/>
    <w:rsid w:val="00286B58"/>
    <w:rsid w:val="002876C0"/>
    <w:rsid w:val="00290AE4"/>
    <w:rsid w:val="00291182"/>
    <w:rsid w:val="00292CF3"/>
    <w:rsid w:val="00292DF4"/>
    <w:rsid w:val="00292F92"/>
    <w:rsid w:val="002930B1"/>
    <w:rsid w:val="00293887"/>
    <w:rsid w:val="00293E6E"/>
    <w:rsid w:val="00294A20"/>
    <w:rsid w:val="00295214"/>
    <w:rsid w:val="00295D0D"/>
    <w:rsid w:val="002A13CA"/>
    <w:rsid w:val="002A1972"/>
    <w:rsid w:val="002A2FAB"/>
    <w:rsid w:val="002A3EC3"/>
    <w:rsid w:val="002A4426"/>
    <w:rsid w:val="002A48ED"/>
    <w:rsid w:val="002B485F"/>
    <w:rsid w:val="002B566E"/>
    <w:rsid w:val="002B668A"/>
    <w:rsid w:val="002B71D7"/>
    <w:rsid w:val="002C1F19"/>
    <w:rsid w:val="002C4DF6"/>
    <w:rsid w:val="002C7430"/>
    <w:rsid w:val="002C7502"/>
    <w:rsid w:val="002C764A"/>
    <w:rsid w:val="002D2075"/>
    <w:rsid w:val="002D3505"/>
    <w:rsid w:val="002D3648"/>
    <w:rsid w:val="002D6E9A"/>
    <w:rsid w:val="002E1149"/>
    <w:rsid w:val="002E2A72"/>
    <w:rsid w:val="002E359E"/>
    <w:rsid w:val="002F09B3"/>
    <w:rsid w:val="002F16DC"/>
    <w:rsid w:val="002F1EBF"/>
    <w:rsid w:val="002F32DF"/>
    <w:rsid w:val="002F35CC"/>
    <w:rsid w:val="002F37A5"/>
    <w:rsid w:val="002F6586"/>
    <w:rsid w:val="002F68FD"/>
    <w:rsid w:val="002F738C"/>
    <w:rsid w:val="003036DC"/>
    <w:rsid w:val="00303D67"/>
    <w:rsid w:val="00306A4E"/>
    <w:rsid w:val="00306E6E"/>
    <w:rsid w:val="00306FD6"/>
    <w:rsid w:val="003106A0"/>
    <w:rsid w:val="00311E2E"/>
    <w:rsid w:val="003132B9"/>
    <w:rsid w:val="00320F52"/>
    <w:rsid w:val="003210CA"/>
    <w:rsid w:val="00324FB5"/>
    <w:rsid w:val="003253D4"/>
    <w:rsid w:val="003272B7"/>
    <w:rsid w:val="003276F2"/>
    <w:rsid w:val="00327B41"/>
    <w:rsid w:val="00332B4E"/>
    <w:rsid w:val="00332E85"/>
    <w:rsid w:val="003338CA"/>
    <w:rsid w:val="00334C90"/>
    <w:rsid w:val="003453A5"/>
    <w:rsid w:val="00346836"/>
    <w:rsid w:val="003533CB"/>
    <w:rsid w:val="00354206"/>
    <w:rsid w:val="003550E9"/>
    <w:rsid w:val="0036031D"/>
    <w:rsid w:val="00363E44"/>
    <w:rsid w:val="003650E5"/>
    <w:rsid w:val="00366102"/>
    <w:rsid w:val="003672BB"/>
    <w:rsid w:val="00370128"/>
    <w:rsid w:val="00371BC9"/>
    <w:rsid w:val="00373B8E"/>
    <w:rsid w:val="00374EAC"/>
    <w:rsid w:val="003751E2"/>
    <w:rsid w:val="003752EA"/>
    <w:rsid w:val="00375A4B"/>
    <w:rsid w:val="00376180"/>
    <w:rsid w:val="00377813"/>
    <w:rsid w:val="003802F5"/>
    <w:rsid w:val="00381D96"/>
    <w:rsid w:val="00383E60"/>
    <w:rsid w:val="00384884"/>
    <w:rsid w:val="00385223"/>
    <w:rsid w:val="003866F7"/>
    <w:rsid w:val="00386FCA"/>
    <w:rsid w:val="00391A63"/>
    <w:rsid w:val="00391AE5"/>
    <w:rsid w:val="00394D11"/>
    <w:rsid w:val="00395408"/>
    <w:rsid w:val="003966B5"/>
    <w:rsid w:val="00396B90"/>
    <w:rsid w:val="00396D97"/>
    <w:rsid w:val="0039704B"/>
    <w:rsid w:val="003A1349"/>
    <w:rsid w:val="003A446A"/>
    <w:rsid w:val="003A4832"/>
    <w:rsid w:val="003A4ADB"/>
    <w:rsid w:val="003A5F3C"/>
    <w:rsid w:val="003B0790"/>
    <w:rsid w:val="003B33AF"/>
    <w:rsid w:val="003B3537"/>
    <w:rsid w:val="003B6652"/>
    <w:rsid w:val="003B6F17"/>
    <w:rsid w:val="003C08B7"/>
    <w:rsid w:val="003C45B8"/>
    <w:rsid w:val="003C6149"/>
    <w:rsid w:val="003D0558"/>
    <w:rsid w:val="003D25CE"/>
    <w:rsid w:val="003D3C86"/>
    <w:rsid w:val="003D3DB5"/>
    <w:rsid w:val="003D4356"/>
    <w:rsid w:val="003D4DDA"/>
    <w:rsid w:val="003D5476"/>
    <w:rsid w:val="003E17FF"/>
    <w:rsid w:val="003E6FFD"/>
    <w:rsid w:val="003F088B"/>
    <w:rsid w:val="003F10BE"/>
    <w:rsid w:val="003F27C5"/>
    <w:rsid w:val="003F2C1B"/>
    <w:rsid w:val="003F6643"/>
    <w:rsid w:val="00401D46"/>
    <w:rsid w:val="00404105"/>
    <w:rsid w:val="00404D9E"/>
    <w:rsid w:val="00414F76"/>
    <w:rsid w:val="00415CF2"/>
    <w:rsid w:val="00420133"/>
    <w:rsid w:val="00420FA8"/>
    <w:rsid w:val="00422FAB"/>
    <w:rsid w:val="00426378"/>
    <w:rsid w:val="00434170"/>
    <w:rsid w:val="00436149"/>
    <w:rsid w:val="00436CC8"/>
    <w:rsid w:val="00441056"/>
    <w:rsid w:val="00441614"/>
    <w:rsid w:val="00445A5E"/>
    <w:rsid w:val="004463BF"/>
    <w:rsid w:val="00446A13"/>
    <w:rsid w:val="004477F4"/>
    <w:rsid w:val="00450B28"/>
    <w:rsid w:val="00450DAE"/>
    <w:rsid w:val="00452E17"/>
    <w:rsid w:val="0046160B"/>
    <w:rsid w:val="00463D2B"/>
    <w:rsid w:val="004663DF"/>
    <w:rsid w:val="00466C6D"/>
    <w:rsid w:val="004759E5"/>
    <w:rsid w:val="0048223E"/>
    <w:rsid w:val="004856AD"/>
    <w:rsid w:val="004861F4"/>
    <w:rsid w:val="004862E6"/>
    <w:rsid w:val="00486BC8"/>
    <w:rsid w:val="004879BF"/>
    <w:rsid w:val="00493BFA"/>
    <w:rsid w:val="00495966"/>
    <w:rsid w:val="004A014A"/>
    <w:rsid w:val="004A14BB"/>
    <w:rsid w:val="004A41C5"/>
    <w:rsid w:val="004A46FC"/>
    <w:rsid w:val="004B0250"/>
    <w:rsid w:val="004B12D2"/>
    <w:rsid w:val="004B374D"/>
    <w:rsid w:val="004B56D5"/>
    <w:rsid w:val="004B610B"/>
    <w:rsid w:val="004B6CE5"/>
    <w:rsid w:val="004B6E29"/>
    <w:rsid w:val="004C1964"/>
    <w:rsid w:val="004C1FF9"/>
    <w:rsid w:val="004C210F"/>
    <w:rsid w:val="004C493F"/>
    <w:rsid w:val="004C4AE7"/>
    <w:rsid w:val="004C63A6"/>
    <w:rsid w:val="004C7154"/>
    <w:rsid w:val="004C7E33"/>
    <w:rsid w:val="004D0BFB"/>
    <w:rsid w:val="004D105E"/>
    <w:rsid w:val="004D2509"/>
    <w:rsid w:val="004D2A75"/>
    <w:rsid w:val="004D2E56"/>
    <w:rsid w:val="004D5905"/>
    <w:rsid w:val="004D7E33"/>
    <w:rsid w:val="004E0984"/>
    <w:rsid w:val="004E3E56"/>
    <w:rsid w:val="004E54D2"/>
    <w:rsid w:val="004E74CD"/>
    <w:rsid w:val="004F0787"/>
    <w:rsid w:val="004F1FB3"/>
    <w:rsid w:val="004F2E39"/>
    <w:rsid w:val="004F3F83"/>
    <w:rsid w:val="005007F6"/>
    <w:rsid w:val="00502F7D"/>
    <w:rsid w:val="00505D00"/>
    <w:rsid w:val="00510BFA"/>
    <w:rsid w:val="005124CE"/>
    <w:rsid w:val="00514201"/>
    <w:rsid w:val="00515403"/>
    <w:rsid w:val="005159AC"/>
    <w:rsid w:val="005162D4"/>
    <w:rsid w:val="00516326"/>
    <w:rsid w:val="00520DC1"/>
    <w:rsid w:val="005233CE"/>
    <w:rsid w:val="00523C95"/>
    <w:rsid w:val="00524497"/>
    <w:rsid w:val="00525D0F"/>
    <w:rsid w:val="00525D3B"/>
    <w:rsid w:val="00526130"/>
    <w:rsid w:val="00530AE1"/>
    <w:rsid w:val="00531861"/>
    <w:rsid w:val="00532D84"/>
    <w:rsid w:val="00533F6A"/>
    <w:rsid w:val="00536DC3"/>
    <w:rsid w:val="00546584"/>
    <w:rsid w:val="00546EBD"/>
    <w:rsid w:val="00547DC1"/>
    <w:rsid w:val="00551BDA"/>
    <w:rsid w:val="00552086"/>
    <w:rsid w:val="00552CAA"/>
    <w:rsid w:val="00562539"/>
    <w:rsid w:val="005629C9"/>
    <w:rsid w:val="005649C3"/>
    <w:rsid w:val="00565B77"/>
    <w:rsid w:val="00566E0C"/>
    <w:rsid w:val="005674D9"/>
    <w:rsid w:val="00567FF9"/>
    <w:rsid w:val="00570BAD"/>
    <w:rsid w:val="00571C41"/>
    <w:rsid w:val="005744B7"/>
    <w:rsid w:val="005747E5"/>
    <w:rsid w:val="0057576E"/>
    <w:rsid w:val="005764C3"/>
    <w:rsid w:val="005767D7"/>
    <w:rsid w:val="0058101E"/>
    <w:rsid w:val="005840B8"/>
    <w:rsid w:val="00584A9B"/>
    <w:rsid w:val="005852F9"/>
    <w:rsid w:val="00586E5F"/>
    <w:rsid w:val="00586EE6"/>
    <w:rsid w:val="005942D6"/>
    <w:rsid w:val="00596E0C"/>
    <w:rsid w:val="00596E6F"/>
    <w:rsid w:val="005A15CB"/>
    <w:rsid w:val="005A67DD"/>
    <w:rsid w:val="005B158C"/>
    <w:rsid w:val="005B2C67"/>
    <w:rsid w:val="005B34D2"/>
    <w:rsid w:val="005B766D"/>
    <w:rsid w:val="005B7FED"/>
    <w:rsid w:val="005C04F9"/>
    <w:rsid w:val="005C6B83"/>
    <w:rsid w:val="005D5B0A"/>
    <w:rsid w:val="005D6659"/>
    <w:rsid w:val="005E1D3E"/>
    <w:rsid w:val="005E3081"/>
    <w:rsid w:val="005E62A0"/>
    <w:rsid w:val="005E6CE5"/>
    <w:rsid w:val="005E7F89"/>
    <w:rsid w:val="005F0860"/>
    <w:rsid w:val="005F0D7F"/>
    <w:rsid w:val="005F2521"/>
    <w:rsid w:val="005F298A"/>
    <w:rsid w:val="005F2C00"/>
    <w:rsid w:val="005F3E32"/>
    <w:rsid w:val="005F577B"/>
    <w:rsid w:val="005F6747"/>
    <w:rsid w:val="005F7651"/>
    <w:rsid w:val="0060504B"/>
    <w:rsid w:val="00605BF3"/>
    <w:rsid w:val="00605D3E"/>
    <w:rsid w:val="00605FD1"/>
    <w:rsid w:val="00610397"/>
    <w:rsid w:val="00610C7E"/>
    <w:rsid w:val="00610DED"/>
    <w:rsid w:val="00614F1C"/>
    <w:rsid w:val="00616635"/>
    <w:rsid w:val="00623887"/>
    <w:rsid w:val="006252EB"/>
    <w:rsid w:val="0062658B"/>
    <w:rsid w:val="00626B2D"/>
    <w:rsid w:val="0062743F"/>
    <w:rsid w:val="00627F58"/>
    <w:rsid w:val="0063206D"/>
    <w:rsid w:val="00632694"/>
    <w:rsid w:val="006348BD"/>
    <w:rsid w:val="00637264"/>
    <w:rsid w:val="00644E9B"/>
    <w:rsid w:val="00645026"/>
    <w:rsid w:val="006452ED"/>
    <w:rsid w:val="00646F91"/>
    <w:rsid w:val="006504E0"/>
    <w:rsid w:val="00651BDB"/>
    <w:rsid w:val="00652FB7"/>
    <w:rsid w:val="006541D0"/>
    <w:rsid w:val="00656047"/>
    <w:rsid w:val="006574C9"/>
    <w:rsid w:val="0065785E"/>
    <w:rsid w:val="0066620D"/>
    <w:rsid w:val="00667142"/>
    <w:rsid w:val="00667983"/>
    <w:rsid w:val="00671523"/>
    <w:rsid w:val="0067288B"/>
    <w:rsid w:val="00672A15"/>
    <w:rsid w:val="00676B7C"/>
    <w:rsid w:val="00683C90"/>
    <w:rsid w:val="00686237"/>
    <w:rsid w:val="006865CA"/>
    <w:rsid w:val="00686DF1"/>
    <w:rsid w:val="00687044"/>
    <w:rsid w:val="00687E1A"/>
    <w:rsid w:val="006908B5"/>
    <w:rsid w:val="00690C38"/>
    <w:rsid w:val="006924FB"/>
    <w:rsid w:val="00695D41"/>
    <w:rsid w:val="00696634"/>
    <w:rsid w:val="006A0D44"/>
    <w:rsid w:val="006A39E4"/>
    <w:rsid w:val="006A71FF"/>
    <w:rsid w:val="006B24DF"/>
    <w:rsid w:val="006B439C"/>
    <w:rsid w:val="006B498E"/>
    <w:rsid w:val="006B4EB3"/>
    <w:rsid w:val="006B5A1E"/>
    <w:rsid w:val="006B5D0F"/>
    <w:rsid w:val="006B75D7"/>
    <w:rsid w:val="006C06BD"/>
    <w:rsid w:val="006D130E"/>
    <w:rsid w:val="006D1BAA"/>
    <w:rsid w:val="006D458E"/>
    <w:rsid w:val="006D56C1"/>
    <w:rsid w:val="006D7949"/>
    <w:rsid w:val="006E080F"/>
    <w:rsid w:val="006F1AFF"/>
    <w:rsid w:val="006F67EF"/>
    <w:rsid w:val="007019BE"/>
    <w:rsid w:val="00703F37"/>
    <w:rsid w:val="0070516D"/>
    <w:rsid w:val="00705B9B"/>
    <w:rsid w:val="00706033"/>
    <w:rsid w:val="007065C9"/>
    <w:rsid w:val="00706825"/>
    <w:rsid w:val="007075DD"/>
    <w:rsid w:val="0071074B"/>
    <w:rsid w:val="0071085A"/>
    <w:rsid w:val="007132B6"/>
    <w:rsid w:val="0071568C"/>
    <w:rsid w:val="00715954"/>
    <w:rsid w:val="00720012"/>
    <w:rsid w:val="0072123A"/>
    <w:rsid w:val="00722244"/>
    <w:rsid w:val="007230F4"/>
    <w:rsid w:val="0072334A"/>
    <w:rsid w:val="007305F4"/>
    <w:rsid w:val="00730D7B"/>
    <w:rsid w:val="00731DF1"/>
    <w:rsid w:val="00732DC2"/>
    <w:rsid w:val="0073574A"/>
    <w:rsid w:val="0073585B"/>
    <w:rsid w:val="00736AB7"/>
    <w:rsid w:val="00736F1A"/>
    <w:rsid w:val="0073727E"/>
    <w:rsid w:val="007377A5"/>
    <w:rsid w:val="007422B3"/>
    <w:rsid w:val="00744110"/>
    <w:rsid w:val="00746328"/>
    <w:rsid w:val="007471FD"/>
    <w:rsid w:val="00750674"/>
    <w:rsid w:val="00751800"/>
    <w:rsid w:val="00756604"/>
    <w:rsid w:val="00760EA2"/>
    <w:rsid w:val="00761191"/>
    <w:rsid w:val="007614A4"/>
    <w:rsid w:val="00761785"/>
    <w:rsid w:val="00761E17"/>
    <w:rsid w:val="0076257D"/>
    <w:rsid w:val="00763D56"/>
    <w:rsid w:val="00765465"/>
    <w:rsid w:val="007679E2"/>
    <w:rsid w:val="007707F6"/>
    <w:rsid w:val="0077161B"/>
    <w:rsid w:val="00771710"/>
    <w:rsid w:val="00775062"/>
    <w:rsid w:val="0077607A"/>
    <w:rsid w:val="007768BE"/>
    <w:rsid w:val="00781704"/>
    <w:rsid w:val="007823F1"/>
    <w:rsid w:val="00783C95"/>
    <w:rsid w:val="00786335"/>
    <w:rsid w:val="007877A8"/>
    <w:rsid w:val="00787E9A"/>
    <w:rsid w:val="007910FA"/>
    <w:rsid w:val="0079555A"/>
    <w:rsid w:val="00795735"/>
    <w:rsid w:val="00796DCD"/>
    <w:rsid w:val="007A0BB2"/>
    <w:rsid w:val="007A2E09"/>
    <w:rsid w:val="007A4033"/>
    <w:rsid w:val="007A495A"/>
    <w:rsid w:val="007A7262"/>
    <w:rsid w:val="007A75A3"/>
    <w:rsid w:val="007B0339"/>
    <w:rsid w:val="007B2679"/>
    <w:rsid w:val="007B78AF"/>
    <w:rsid w:val="007C0530"/>
    <w:rsid w:val="007C17BF"/>
    <w:rsid w:val="007C2D9C"/>
    <w:rsid w:val="007C394A"/>
    <w:rsid w:val="007C55E0"/>
    <w:rsid w:val="007C7BC4"/>
    <w:rsid w:val="007D369C"/>
    <w:rsid w:val="007D45C3"/>
    <w:rsid w:val="007E0C8A"/>
    <w:rsid w:val="007E0DEC"/>
    <w:rsid w:val="007E194B"/>
    <w:rsid w:val="007E277E"/>
    <w:rsid w:val="007E3239"/>
    <w:rsid w:val="007E4B13"/>
    <w:rsid w:val="007E5891"/>
    <w:rsid w:val="007F0D1E"/>
    <w:rsid w:val="007F43DA"/>
    <w:rsid w:val="007F792F"/>
    <w:rsid w:val="00801D94"/>
    <w:rsid w:val="0080265C"/>
    <w:rsid w:val="00802983"/>
    <w:rsid w:val="008031A8"/>
    <w:rsid w:val="00806A15"/>
    <w:rsid w:val="008078D9"/>
    <w:rsid w:val="008106B4"/>
    <w:rsid w:val="00811426"/>
    <w:rsid w:val="0081235C"/>
    <w:rsid w:val="00814734"/>
    <w:rsid w:val="00817A18"/>
    <w:rsid w:val="00820FA0"/>
    <w:rsid w:val="00822126"/>
    <w:rsid w:val="00822F6B"/>
    <w:rsid w:val="00823BCF"/>
    <w:rsid w:val="00824929"/>
    <w:rsid w:val="00825BA1"/>
    <w:rsid w:val="008260AB"/>
    <w:rsid w:val="00833DDF"/>
    <w:rsid w:val="00834215"/>
    <w:rsid w:val="00836920"/>
    <w:rsid w:val="00836F06"/>
    <w:rsid w:val="00841C79"/>
    <w:rsid w:val="0084648E"/>
    <w:rsid w:val="00846CA0"/>
    <w:rsid w:val="00852803"/>
    <w:rsid w:val="008531FA"/>
    <w:rsid w:val="008537B7"/>
    <w:rsid w:val="00856572"/>
    <w:rsid w:val="0086116B"/>
    <w:rsid w:val="00862750"/>
    <w:rsid w:val="00864B0A"/>
    <w:rsid w:val="00873923"/>
    <w:rsid w:val="0087548D"/>
    <w:rsid w:val="00876633"/>
    <w:rsid w:val="008803E4"/>
    <w:rsid w:val="00882A8D"/>
    <w:rsid w:val="008833CB"/>
    <w:rsid w:val="00890849"/>
    <w:rsid w:val="00892EF8"/>
    <w:rsid w:val="00895DBA"/>
    <w:rsid w:val="008977DA"/>
    <w:rsid w:val="008A454D"/>
    <w:rsid w:val="008A50B0"/>
    <w:rsid w:val="008A6E84"/>
    <w:rsid w:val="008B18DD"/>
    <w:rsid w:val="008B4CB7"/>
    <w:rsid w:val="008C1355"/>
    <w:rsid w:val="008C4431"/>
    <w:rsid w:val="008C4576"/>
    <w:rsid w:val="008D24D3"/>
    <w:rsid w:val="008D5FC2"/>
    <w:rsid w:val="008D6507"/>
    <w:rsid w:val="008E01A0"/>
    <w:rsid w:val="008E1F39"/>
    <w:rsid w:val="008E212D"/>
    <w:rsid w:val="008E25FD"/>
    <w:rsid w:val="008E68B4"/>
    <w:rsid w:val="008E765C"/>
    <w:rsid w:val="008F10E3"/>
    <w:rsid w:val="008F24BE"/>
    <w:rsid w:val="008F709C"/>
    <w:rsid w:val="00900E85"/>
    <w:rsid w:val="00900F68"/>
    <w:rsid w:val="0090104A"/>
    <w:rsid w:val="0090136F"/>
    <w:rsid w:val="00901451"/>
    <w:rsid w:val="00901726"/>
    <w:rsid w:val="00901EEB"/>
    <w:rsid w:val="00902509"/>
    <w:rsid w:val="009046F6"/>
    <w:rsid w:val="0090491E"/>
    <w:rsid w:val="00905D0F"/>
    <w:rsid w:val="00905FB5"/>
    <w:rsid w:val="00905FD3"/>
    <w:rsid w:val="00910012"/>
    <w:rsid w:val="009119D2"/>
    <w:rsid w:val="009171EE"/>
    <w:rsid w:val="009172AB"/>
    <w:rsid w:val="00924C81"/>
    <w:rsid w:val="009260CA"/>
    <w:rsid w:val="0092611C"/>
    <w:rsid w:val="00930A56"/>
    <w:rsid w:val="00931435"/>
    <w:rsid w:val="00932A5B"/>
    <w:rsid w:val="009336C9"/>
    <w:rsid w:val="00934CBF"/>
    <w:rsid w:val="009363BE"/>
    <w:rsid w:val="009378F5"/>
    <w:rsid w:val="00940AE9"/>
    <w:rsid w:val="00942DFA"/>
    <w:rsid w:val="00943261"/>
    <w:rsid w:val="00947F59"/>
    <w:rsid w:val="00952366"/>
    <w:rsid w:val="00952C3E"/>
    <w:rsid w:val="009562C2"/>
    <w:rsid w:val="0095721A"/>
    <w:rsid w:val="009607A1"/>
    <w:rsid w:val="00962482"/>
    <w:rsid w:val="00962F4D"/>
    <w:rsid w:val="00965BFA"/>
    <w:rsid w:val="009660B8"/>
    <w:rsid w:val="0096736F"/>
    <w:rsid w:val="0097068A"/>
    <w:rsid w:val="00971C7F"/>
    <w:rsid w:val="00976F7C"/>
    <w:rsid w:val="00977FE0"/>
    <w:rsid w:val="00980A46"/>
    <w:rsid w:val="00981DE7"/>
    <w:rsid w:val="009856A0"/>
    <w:rsid w:val="00993655"/>
    <w:rsid w:val="009943C4"/>
    <w:rsid w:val="00995FA8"/>
    <w:rsid w:val="00997246"/>
    <w:rsid w:val="00997BF1"/>
    <w:rsid w:val="009A1D81"/>
    <w:rsid w:val="009A26F1"/>
    <w:rsid w:val="009A5DFD"/>
    <w:rsid w:val="009A74A7"/>
    <w:rsid w:val="009B0AC9"/>
    <w:rsid w:val="009B2CDC"/>
    <w:rsid w:val="009B717A"/>
    <w:rsid w:val="009B7220"/>
    <w:rsid w:val="009B79F8"/>
    <w:rsid w:val="009C0C03"/>
    <w:rsid w:val="009C29A3"/>
    <w:rsid w:val="009C3385"/>
    <w:rsid w:val="009C45C2"/>
    <w:rsid w:val="009D20F4"/>
    <w:rsid w:val="009D4034"/>
    <w:rsid w:val="009E2F4B"/>
    <w:rsid w:val="009E36E1"/>
    <w:rsid w:val="009E5486"/>
    <w:rsid w:val="009F1FAE"/>
    <w:rsid w:val="009F2545"/>
    <w:rsid w:val="009F2E03"/>
    <w:rsid w:val="009F51D2"/>
    <w:rsid w:val="009F7A0B"/>
    <w:rsid w:val="00A016BA"/>
    <w:rsid w:val="00A026F5"/>
    <w:rsid w:val="00A02BD5"/>
    <w:rsid w:val="00A02EBD"/>
    <w:rsid w:val="00A06FF5"/>
    <w:rsid w:val="00A07C9F"/>
    <w:rsid w:val="00A104BD"/>
    <w:rsid w:val="00A1485C"/>
    <w:rsid w:val="00A1580F"/>
    <w:rsid w:val="00A15811"/>
    <w:rsid w:val="00A176AB"/>
    <w:rsid w:val="00A17BB0"/>
    <w:rsid w:val="00A17E40"/>
    <w:rsid w:val="00A2173F"/>
    <w:rsid w:val="00A21799"/>
    <w:rsid w:val="00A227EE"/>
    <w:rsid w:val="00A229C2"/>
    <w:rsid w:val="00A23880"/>
    <w:rsid w:val="00A23BD4"/>
    <w:rsid w:val="00A26347"/>
    <w:rsid w:val="00A27CB3"/>
    <w:rsid w:val="00A33487"/>
    <w:rsid w:val="00A33DEE"/>
    <w:rsid w:val="00A371FD"/>
    <w:rsid w:val="00A407C4"/>
    <w:rsid w:val="00A40AF9"/>
    <w:rsid w:val="00A426AC"/>
    <w:rsid w:val="00A42707"/>
    <w:rsid w:val="00A462FD"/>
    <w:rsid w:val="00A465FA"/>
    <w:rsid w:val="00A466AB"/>
    <w:rsid w:val="00A46DAA"/>
    <w:rsid w:val="00A479EA"/>
    <w:rsid w:val="00A51879"/>
    <w:rsid w:val="00A51AAE"/>
    <w:rsid w:val="00A51B0D"/>
    <w:rsid w:val="00A547AF"/>
    <w:rsid w:val="00A548F2"/>
    <w:rsid w:val="00A56A5F"/>
    <w:rsid w:val="00A6033C"/>
    <w:rsid w:val="00A620FA"/>
    <w:rsid w:val="00A63631"/>
    <w:rsid w:val="00A6378E"/>
    <w:rsid w:val="00A708D5"/>
    <w:rsid w:val="00A73F96"/>
    <w:rsid w:val="00A7558E"/>
    <w:rsid w:val="00A77C94"/>
    <w:rsid w:val="00A8217A"/>
    <w:rsid w:val="00A83A34"/>
    <w:rsid w:val="00A858EB"/>
    <w:rsid w:val="00A90A8A"/>
    <w:rsid w:val="00A94F7A"/>
    <w:rsid w:val="00A9535D"/>
    <w:rsid w:val="00A964DA"/>
    <w:rsid w:val="00A9768E"/>
    <w:rsid w:val="00AA242E"/>
    <w:rsid w:val="00AA2B6B"/>
    <w:rsid w:val="00AA2D6A"/>
    <w:rsid w:val="00AA66ED"/>
    <w:rsid w:val="00AA6C6A"/>
    <w:rsid w:val="00AB00FC"/>
    <w:rsid w:val="00AB1C8B"/>
    <w:rsid w:val="00AB48A3"/>
    <w:rsid w:val="00AB5183"/>
    <w:rsid w:val="00AC067C"/>
    <w:rsid w:val="00AC074F"/>
    <w:rsid w:val="00AC5AD9"/>
    <w:rsid w:val="00AC7274"/>
    <w:rsid w:val="00AD0E8A"/>
    <w:rsid w:val="00AD1B73"/>
    <w:rsid w:val="00AD1EAC"/>
    <w:rsid w:val="00AD3EB7"/>
    <w:rsid w:val="00AD51AF"/>
    <w:rsid w:val="00AD5949"/>
    <w:rsid w:val="00AD5AD8"/>
    <w:rsid w:val="00AD6A62"/>
    <w:rsid w:val="00AE2952"/>
    <w:rsid w:val="00AE62EF"/>
    <w:rsid w:val="00AE646F"/>
    <w:rsid w:val="00AE74E8"/>
    <w:rsid w:val="00AE79F6"/>
    <w:rsid w:val="00AE7D22"/>
    <w:rsid w:val="00AF05CF"/>
    <w:rsid w:val="00AF2723"/>
    <w:rsid w:val="00AF5232"/>
    <w:rsid w:val="00AF67CC"/>
    <w:rsid w:val="00AF6DDA"/>
    <w:rsid w:val="00B03CF4"/>
    <w:rsid w:val="00B10E5D"/>
    <w:rsid w:val="00B11558"/>
    <w:rsid w:val="00B1185A"/>
    <w:rsid w:val="00B124FB"/>
    <w:rsid w:val="00B15439"/>
    <w:rsid w:val="00B20FE6"/>
    <w:rsid w:val="00B232C1"/>
    <w:rsid w:val="00B25B98"/>
    <w:rsid w:val="00B31D93"/>
    <w:rsid w:val="00B33FD0"/>
    <w:rsid w:val="00B36D6D"/>
    <w:rsid w:val="00B3719C"/>
    <w:rsid w:val="00B4097E"/>
    <w:rsid w:val="00B412A5"/>
    <w:rsid w:val="00B4285F"/>
    <w:rsid w:val="00B43BCB"/>
    <w:rsid w:val="00B440D1"/>
    <w:rsid w:val="00B4783A"/>
    <w:rsid w:val="00B50E6B"/>
    <w:rsid w:val="00B510C5"/>
    <w:rsid w:val="00B51474"/>
    <w:rsid w:val="00B5168B"/>
    <w:rsid w:val="00B53A60"/>
    <w:rsid w:val="00B5457F"/>
    <w:rsid w:val="00B5484D"/>
    <w:rsid w:val="00B54CA4"/>
    <w:rsid w:val="00B560AF"/>
    <w:rsid w:val="00B57056"/>
    <w:rsid w:val="00B61A97"/>
    <w:rsid w:val="00B623EA"/>
    <w:rsid w:val="00B64371"/>
    <w:rsid w:val="00B65CF3"/>
    <w:rsid w:val="00B6767A"/>
    <w:rsid w:val="00B711B9"/>
    <w:rsid w:val="00B7322F"/>
    <w:rsid w:val="00B736A7"/>
    <w:rsid w:val="00B73CCE"/>
    <w:rsid w:val="00B762D3"/>
    <w:rsid w:val="00B77D57"/>
    <w:rsid w:val="00B86D63"/>
    <w:rsid w:val="00B86E73"/>
    <w:rsid w:val="00B87A8F"/>
    <w:rsid w:val="00B90C65"/>
    <w:rsid w:val="00B90FC4"/>
    <w:rsid w:val="00B916B9"/>
    <w:rsid w:val="00B93501"/>
    <w:rsid w:val="00B9464A"/>
    <w:rsid w:val="00B958D9"/>
    <w:rsid w:val="00B97505"/>
    <w:rsid w:val="00BA07C7"/>
    <w:rsid w:val="00BA0BFA"/>
    <w:rsid w:val="00BA5E81"/>
    <w:rsid w:val="00BA6077"/>
    <w:rsid w:val="00BA7EBC"/>
    <w:rsid w:val="00BB022E"/>
    <w:rsid w:val="00BB18A6"/>
    <w:rsid w:val="00BB2B9D"/>
    <w:rsid w:val="00BB2D06"/>
    <w:rsid w:val="00BB40BB"/>
    <w:rsid w:val="00BC2AB1"/>
    <w:rsid w:val="00BC3588"/>
    <w:rsid w:val="00BC3C5F"/>
    <w:rsid w:val="00BC45DB"/>
    <w:rsid w:val="00BC5693"/>
    <w:rsid w:val="00BC6E81"/>
    <w:rsid w:val="00BD2945"/>
    <w:rsid w:val="00BD3848"/>
    <w:rsid w:val="00BD4477"/>
    <w:rsid w:val="00BD48F1"/>
    <w:rsid w:val="00BE03CD"/>
    <w:rsid w:val="00BE084E"/>
    <w:rsid w:val="00BE1CF0"/>
    <w:rsid w:val="00BE2669"/>
    <w:rsid w:val="00BE290C"/>
    <w:rsid w:val="00BE49F6"/>
    <w:rsid w:val="00BE62FD"/>
    <w:rsid w:val="00BE7B12"/>
    <w:rsid w:val="00BF124A"/>
    <w:rsid w:val="00BF134B"/>
    <w:rsid w:val="00BF319C"/>
    <w:rsid w:val="00BF3F84"/>
    <w:rsid w:val="00BF7BBD"/>
    <w:rsid w:val="00C00253"/>
    <w:rsid w:val="00C0074F"/>
    <w:rsid w:val="00C0533C"/>
    <w:rsid w:val="00C136C7"/>
    <w:rsid w:val="00C150AB"/>
    <w:rsid w:val="00C244C6"/>
    <w:rsid w:val="00C33A0A"/>
    <w:rsid w:val="00C3788D"/>
    <w:rsid w:val="00C37F23"/>
    <w:rsid w:val="00C41659"/>
    <w:rsid w:val="00C4229F"/>
    <w:rsid w:val="00C43762"/>
    <w:rsid w:val="00C4408B"/>
    <w:rsid w:val="00C459A1"/>
    <w:rsid w:val="00C464FC"/>
    <w:rsid w:val="00C51990"/>
    <w:rsid w:val="00C527C1"/>
    <w:rsid w:val="00C53523"/>
    <w:rsid w:val="00C53C28"/>
    <w:rsid w:val="00C60EDE"/>
    <w:rsid w:val="00C6759E"/>
    <w:rsid w:val="00C7335A"/>
    <w:rsid w:val="00C73DEA"/>
    <w:rsid w:val="00C80B47"/>
    <w:rsid w:val="00C84AC2"/>
    <w:rsid w:val="00C85550"/>
    <w:rsid w:val="00C9096B"/>
    <w:rsid w:val="00C91AD8"/>
    <w:rsid w:val="00C91D65"/>
    <w:rsid w:val="00C936D6"/>
    <w:rsid w:val="00C941AE"/>
    <w:rsid w:val="00C94D07"/>
    <w:rsid w:val="00CA0BA9"/>
    <w:rsid w:val="00CA30E2"/>
    <w:rsid w:val="00CA3A67"/>
    <w:rsid w:val="00CA4E42"/>
    <w:rsid w:val="00CA5254"/>
    <w:rsid w:val="00CB20F2"/>
    <w:rsid w:val="00CB2FF7"/>
    <w:rsid w:val="00CB3C40"/>
    <w:rsid w:val="00CB3C50"/>
    <w:rsid w:val="00CB3F2C"/>
    <w:rsid w:val="00CB676E"/>
    <w:rsid w:val="00CB68F2"/>
    <w:rsid w:val="00CC05EA"/>
    <w:rsid w:val="00CC353D"/>
    <w:rsid w:val="00CC37DA"/>
    <w:rsid w:val="00CC498D"/>
    <w:rsid w:val="00CC5099"/>
    <w:rsid w:val="00CC5501"/>
    <w:rsid w:val="00CC61D5"/>
    <w:rsid w:val="00CC78C3"/>
    <w:rsid w:val="00CD02A2"/>
    <w:rsid w:val="00CD0F83"/>
    <w:rsid w:val="00CD1770"/>
    <w:rsid w:val="00CD1E51"/>
    <w:rsid w:val="00CD3671"/>
    <w:rsid w:val="00CD4B43"/>
    <w:rsid w:val="00CE32F1"/>
    <w:rsid w:val="00CE43D1"/>
    <w:rsid w:val="00CE6380"/>
    <w:rsid w:val="00CE7141"/>
    <w:rsid w:val="00CF00AB"/>
    <w:rsid w:val="00D01971"/>
    <w:rsid w:val="00D0420D"/>
    <w:rsid w:val="00D04219"/>
    <w:rsid w:val="00D04C58"/>
    <w:rsid w:val="00D109F2"/>
    <w:rsid w:val="00D10A07"/>
    <w:rsid w:val="00D10C0F"/>
    <w:rsid w:val="00D118B5"/>
    <w:rsid w:val="00D118D1"/>
    <w:rsid w:val="00D124C9"/>
    <w:rsid w:val="00D13CF1"/>
    <w:rsid w:val="00D16973"/>
    <w:rsid w:val="00D177AD"/>
    <w:rsid w:val="00D17B48"/>
    <w:rsid w:val="00D20DBA"/>
    <w:rsid w:val="00D2455E"/>
    <w:rsid w:val="00D25909"/>
    <w:rsid w:val="00D268A2"/>
    <w:rsid w:val="00D27EF7"/>
    <w:rsid w:val="00D30303"/>
    <w:rsid w:val="00D303AA"/>
    <w:rsid w:val="00D329B2"/>
    <w:rsid w:val="00D341D6"/>
    <w:rsid w:val="00D34D31"/>
    <w:rsid w:val="00D35741"/>
    <w:rsid w:val="00D372F0"/>
    <w:rsid w:val="00D37E4A"/>
    <w:rsid w:val="00D40812"/>
    <w:rsid w:val="00D4142E"/>
    <w:rsid w:val="00D42B81"/>
    <w:rsid w:val="00D436AF"/>
    <w:rsid w:val="00D44ED6"/>
    <w:rsid w:val="00D45FE4"/>
    <w:rsid w:val="00D4683A"/>
    <w:rsid w:val="00D4711A"/>
    <w:rsid w:val="00D50327"/>
    <w:rsid w:val="00D509A4"/>
    <w:rsid w:val="00D51EDA"/>
    <w:rsid w:val="00D5453F"/>
    <w:rsid w:val="00D54B56"/>
    <w:rsid w:val="00D5528A"/>
    <w:rsid w:val="00D55DDA"/>
    <w:rsid w:val="00D578A1"/>
    <w:rsid w:val="00D57CBF"/>
    <w:rsid w:val="00D6116A"/>
    <w:rsid w:val="00D62F5A"/>
    <w:rsid w:val="00D6418F"/>
    <w:rsid w:val="00D644EF"/>
    <w:rsid w:val="00D64826"/>
    <w:rsid w:val="00D655D2"/>
    <w:rsid w:val="00D7063F"/>
    <w:rsid w:val="00D7142B"/>
    <w:rsid w:val="00D767CC"/>
    <w:rsid w:val="00D77738"/>
    <w:rsid w:val="00D803F3"/>
    <w:rsid w:val="00D823B2"/>
    <w:rsid w:val="00D82846"/>
    <w:rsid w:val="00D841F6"/>
    <w:rsid w:val="00D8520D"/>
    <w:rsid w:val="00D86BF1"/>
    <w:rsid w:val="00D9032F"/>
    <w:rsid w:val="00D93ECA"/>
    <w:rsid w:val="00D95CC1"/>
    <w:rsid w:val="00D967AE"/>
    <w:rsid w:val="00D9697B"/>
    <w:rsid w:val="00D97B37"/>
    <w:rsid w:val="00DA11BF"/>
    <w:rsid w:val="00DA280C"/>
    <w:rsid w:val="00DA2A79"/>
    <w:rsid w:val="00DA2F2C"/>
    <w:rsid w:val="00DA32CE"/>
    <w:rsid w:val="00DA3BC1"/>
    <w:rsid w:val="00DA6D37"/>
    <w:rsid w:val="00DB06C5"/>
    <w:rsid w:val="00DB07A4"/>
    <w:rsid w:val="00DB20D7"/>
    <w:rsid w:val="00DB2978"/>
    <w:rsid w:val="00DB5E90"/>
    <w:rsid w:val="00DC03FE"/>
    <w:rsid w:val="00DC08DA"/>
    <w:rsid w:val="00DC1E4A"/>
    <w:rsid w:val="00DC273D"/>
    <w:rsid w:val="00DC2F66"/>
    <w:rsid w:val="00DC4401"/>
    <w:rsid w:val="00DC53F4"/>
    <w:rsid w:val="00DC60FB"/>
    <w:rsid w:val="00DC7C5F"/>
    <w:rsid w:val="00DD0414"/>
    <w:rsid w:val="00DD0B2A"/>
    <w:rsid w:val="00DD6FF6"/>
    <w:rsid w:val="00DD7088"/>
    <w:rsid w:val="00DE5FF9"/>
    <w:rsid w:val="00DF09F8"/>
    <w:rsid w:val="00DF130C"/>
    <w:rsid w:val="00DF1E01"/>
    <w:rsid w:val="00DF49CD"/>
    <w:rsid w:val="00DF552E"/>
    <w:rsid w:val="00DF7B2D"/>
    <w:rsid w:val="00DF7E46"/>
    <w:rsid w:val="00E02C8E"/>
    <w:rsid w:val="00E03265"/>
    <w:rsid w:val="00E15E93"/>
    <w:rsid w:val="00E15F50"/>
    <w:rsid w:val="00E172DA"/>
    <w:rsid w:val="00E17B90"/>
    <w:rsid w:val="00E207AD"/>
    <w:rsid w:val="00E20ACB"/>
    <w:rsid w:val="00E22343"/>
    <w:rsid w:val="00E240D0"/>
    <w:rsid w:val="00E3062E"/>
    <w:rsid w:val="00E3089F"/>
    <w:rsid w:val="00E311F7"/>
    <w:rsid w:val="00E317AB"/>
    <w:rsid w:val="00E32B36"/>
    <w:rsid w:val="00E34315"/>
    <w:rsid w:val="00E35AEF"/>
    <w:rsid w:val="00E360ED"/>
    <w:rsid w:val="00E36778"/>
    <w:rsid w:val="00E36F13"/>
    <w:rsid w:val="00E37E9E"/>
    <w:rsid w:val="00E40449"/>
    <w:rsid w:val="00E41101"/>
    <w:rsid w:val="00E41762"/>
    <w:rsid w:val="00E42302"/>
    <w:rsid w:val="00E51028"/>
    <w:rsid w:val="00E547A4"/>
    <w:rsid w:val="00E56DF3"/>
    <w:rsid w:val="00E610B5"/>
    <w:rsid w:val="00E62963"/>
    <w:rsid w:val="00E66FCA"/>
    <w:rsid w:val="00E673FA"/>
    <w:rsid w:val="00E71088"/>
    <w:rsid w:val="00E711D6"/>
    <w:rsid w:val="00E73EC0"/>
    <w:rsid w:val="00E771AB"/>
    <w:rsid w:val="00E821DA"/>
    <w:rsid w:val="00E907EC"/>
    <w:rsid w:val="00E91944"/>
    <w:rsid w:val="00E91B82"/>
    <w:rsid w:val="00E957B4"/>
    <w:rsid w:val="00E9649C"/>
    <w:rsid w:val="00EA0542"/>
    <w:rsid w:val="00EA294E"/>
    <w:rsid w:val="00EA3EB5"/>
    <w:rsid w:val="00EA4CDC"/>
    <w:rsid w:val="00EA4F91"/>
    <w:rsid w:val="00EA591F"/>
    <w:rsid w:val="00EA6438"/>
    <w:rsid w:val="00EB03F5"/>
    <w:rsid w:val="00EB060B"/>
    <w:rsid w:val="00EB27C8"/>
    <w:rsid w:val="00EB3735"/>
    <w:rsid w:val="00EB58FC"/>
    <w:rsid w:val="00EC184A"/>
    <w:rsid w:val="00EC1BA3"/>
    <w:rsid w:val="00EC2B6D"/>
    <w:rsid w:val="00EC5B42"/>
    <w:rsid w:val="00EC5D76"/>
    <w:rsid w:val="00EC676B"/>
    <w:rsid w:val="00EC7C1D"/>
    <w:rsid w:val="00ED1F4D"/>
    <w:rsid w:val="00ED2B78"/>
    <w:rsid w:val="00ED2BF0"/>
    <w:rsid w:val="00ED321F"/>
    <w:rsid w:val="00ED6548"/>
    <w:rsid w:val="00EE0E0C"/>
    <w:rsid w:val="00EE1414"/>
    <w:rsid w:val="00EE17AE"/>
    <w:rsid w:val="00EE1C80"/>
    <w:rsid w:val="00EE22BB"/>
    <w:rsid w:val="00EE2606"/>
    <w:rsid w:val="00EE366A"/>
    <w:rsid w:val="00EE6270"/>
    <w:rsid w:val="00EF2332"/>
    <w:rsid w:val="00EF480E"/>
    <w:rsid w:val="00EF61D3"/>
    <w:rsid w:val="00EF64C8"/>
    <w:rsid w:val="00EF6662"/>
    <w:rsid w:val="00EF696A"/>
    <w:rsid w:val="00EF7262"/>
    <w:rsid w:val="00F00624"/>
    <w:rsid w:val="00F008C8"/>
    <w:rsid w:val="00F03EF2"/>
    <w:rsid w:val="00F03FE4"/>
    <w:rsid w:val="00F05294"/>
    <w:rsid w:val="00F06B5C"/>
    <w:rsid w:val="00F077EE"/>
    <w:rsid w:val="00F10DF0"/>
    <w:rsid w:val="00F14DFE"/>
    <w:rsid w:val="00F152FF"/>
    <w:rsid w:val="00F15DE2"/>
    <w:rsid w:val="00F239D7"/>
    <w:rsid w:val="00F24C96"/>
    <w:rsid w:val="00F301C9"/>
    <w:rsid w:val="00F30455"/>
    <w:rsid w:val="00F3161C"/>
    <w:rsid w:val="00F32C6C"/>
    <w:rsid w:val="00F346DF"/>
    <w:rsid w:val="00F34DEF"/>
    <w:rsid w:val="00F36DF1"/>
    <w:rsid w:val="00F36F31"/>
    <w:rsid w:val="00F3769B"/>
    <w:rsid w:val="00F4419D"/>
    <w:rsid w:val="00F453CB"/>
    <w:rsid w:val="00F50C73"/>
    <w:rsid w:val="00F53C2E"/>
    <w:rsid w:val="00F54A4C"/>
    <w:rsid w:val="00F55E64"/>
    <w:rsid w:val="00F56FF8"/>
    <w:rsid w:val="00F572C1"/>
    <w:rsid w:val="00F60E62"/>
    <w:rsid w:val="00F64A0E"/>
    <w:rsid w:val="00F66F8D"/>
    <w:rsid w:val="00F70321"/>
    <w:rsid w:val="00F704B1"/>
    <w:rsid w:val="00F70878"/>
    <w:rsid w:val="00F71EF6"/>
    <w:rsid w:val="00F75565"/>
    <w:rsid w:val="00F7737F"/>
    <w:rsid w:val="00F8060F"/>
    <w:rsid w:val="00F850FD"/>
    <w:rsid w:val="00F8635C"/>
    <w:rsid w:val="00F87F21"/>
    <w:rsid w:val="00F924A9"/>
    <w:rsid w:val="00F926B7"/>
    <w:rsid w:val="00F944D1"/>
    <w:rsid w:val="00F96032"/>
    <w:rsid w:val="00F97DD1"/>
    <w:rsid w:val="00FA09F0"/>
    <w:rsid w:val="00FA14D5"/>
    <w:rsid w:val="00FA4851"/>
    <w:rsid w:val="00FA4A95"/>
    <w:rsid w:val="00FA5531"/>
    <w:rsid w:val="00FA69CB"/>
    <w:rsid w:val="00FB0599"/>
    <w:rsid w:val="00FB6E8F"/>
    <w:rsid w:val="00FC0F83"/>
    <w:rsid w:val="00FC6B62"/>
    <w:rsid w:val="00FC77E1"/>
    <w:rsid w:val="00FC79ED"/>
    <w:rsid w:val="00FD1B09"/>
    <w:rsid w:val="00FD4A32"/>
    <w:rsid w:val="00FD542B"/>
    <w:rsid w:val="00FD54F9"/>
    <w:rsid w:val="00FD6560"/>
    <w:rsid w:val="00FD6BA8"/>
    <w:rsid w:val="00FE0C00"/>
    <w:rsid w:val="00FE3D52"/>
    <w:rsid w:val="00FE5392"/>
    <w:rsid w:val="00FE6230"/>
    <w:rsid w:val="00FE71AE"/>
    <w:rsid w:val="00FF1737"/>
    <w:rsid w:val="00FF1DD0"/>
    <w:rsid w:val="00FF309C"/>
    <w:rsid w:val="00FF45AF"/>
    <w:rsid w:val="00FF55F2"/>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5021B"/>
  <w15:docId w15:val="{0B7A8E86-FF06-4DC9-B2D1-42A88295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74B"/>
    <w:pPr>
      <w:spacing w:after="240" w:line="276" w:lineRule="auto"/>
    </w:pPr>
    <w:rPr>
      <w:rFonts w:eastAsiaTheme="minorEastAsia"/>
      <w:spacing w:val="4"/>
      <w:szCs w:val="20"/>
      <w:lang w:eastAsia="ja-JP"/>
    </w:rPr>
  </w:style>
  <w:style w:type="paragraph" w:styleId="Heading1">
    <w:name w:val="heading 1"/>
    <w:basedOn w:val="Normal"/>
    <w:next w:val="Normal"/>
    <w:link w:val="Heading1Char"/>
    <w:uiPriority w:val="9"/>
    <w:qFormat/>
    <w:rsid w:val="0071074B"/>
    <w:pPr>
      <w:keepNext/>
      <w:keepLines/>
      <w:spacing w:before="240" w:after="0"/>
      <w:contextualSpacing/>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074B"/>
    <w:pPr>
      <w:keepNext/>
      <w:keepLines/>
      <w:spacing w:before="40"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E2D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74B"/>
    <w:rPr>
      <w:rFonts w:asciiTheme="majorHAnsi" w:eastAsiaTheme="majorEastAsia" w:hAnsiTheme="majorHAnsi" w:cstheme="majorBidi"/>
      <w:color w:val="2F5496" w:themeColor="accent1" w:themeShade="BF"/>
      <w:spacing w:val="4"/>
      <w:sz w:val="32"/>
      <w:szCs w:val="32"/>
      <w:lang w:eastAsia="ja-JP"/>
    </w:rPr>
  </w:style>
  <w:style w:type="character" w:customStyle="1" w:styleId="Heading2Char">
    <w:name w:val="Heading 2 Char"/>
    <w:basedOn w:val="DefaultParagraphFont"/>
    <w:link w:val="Heading2"/>
    <w:uiPriority w:val="9"/>
    <w:rsid w:val="0071074B"/>
    <w:rPr>
      <w:rFonts w:asciiTheme="majorHAnsi" w:eastAsiaTheme="majorEastAsia" w:hAnsiTheme="majorHAnsi" w:cstheme="majorBidi"/>
      <w:color w:val="2F5496" w:themeColor="accent1" w:themeShade="BF"/>
      <w:spacing w:val="4"/>
      <w:sz w:val="26"/>
      <w:szCs w:val="26"/>
      <w:lang w:eastAsia="ja-JP"/>
    </w:rPr>
  </w:style>
  <w:style w:type="paragraph" w:styleId="ListParagraph">
    <w:name w:val="List Paragraph"/>
    <w:basedOn w:val="Normal"/>
    <w:link w:val="ListParagraphChar"/>
    <w:uiPriority w:val="34"/>
    <w:unhideWhenUsed/>
    <w:qFormat/>
    <w:rsid w:val="0071074B"/>
    <w:pPr>
      <w:ind w:left="720"/>
      <w:contextualSpacing/>
    </w:pPr>
  </w:style>
  <w:style w:type="paragraph" w:styleId="Header">
    <w:name w:val="header"/>
    <w:basedOn w:val="Normal"/>
    <w:link w:val="HeaderChar"/>
    <w:uiPriority w:val="99"/>
    <w:unhideWhenUsed/>
    <w:rsid w:val="00710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74B"/>
    <w:rPr>
      <w:rFonts w:eastAsiaTheme="minorEastAsia"/>
      <w:spacing w:val="4"/>
      <w:szCs w:val="20"/>
      <w:lang w:eastAsia="ja-JP"/>
    </w:rPr>
  </w:style>
  <w:style w:type="paragraph" w:styleId="Footer">
    <w:name w:val="footer"/>
    <w:basedOn w:val="Normal"/>
    <w:link w:val="FooterChar"/>
    <w:uiPriority w:val="99"/>
    <w:unhideWhenUsed/>
    <w:rsid w:val="00710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74B"/>
    <w:rPr>
      <w:rFonts w:eastAsiaTheme="minorEastAsia"/>
      <w:spacing w:val="4"/>
      <w:szCs w:val="20"/>
      <w:lang w:eastAsia="ja-JP"/>
    </w:rPr>
  </w:style>
  <w:style w:type="table" w:styleId="TableGrid">
    <w:name w:val="Table Grid"/>
    <w:basedOn w:val="TableNormal"/>
    <w:uiPriority w:val="59"/>
    <w:rsid w:val="0071074B"/>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uiPriority w:val="1"/>
    <w:qFormat/>
    <w:rsid w:val="0071074B"/>
    <w:pPr>
      <w:spacing w:after="0"/>
    </w:pPr>
  </w:style>
  <w:style w:type="character" w:styleId="Hyperlink">
    <w:name w:val="Hyperlink"/>
    <w:basedOn w:val="DefaultParagraphFont"/>
    <w:uiPriority w:val="99"/>
    <w:unhideWhenUsed/>
    <w:rsid w:val="00161830"/>
    <w:rPr>
      <w:color w:val="0563C1" w:themeColor="hyperlink"/>
      <w:u w:val="single"/>
    </w:rPr>
  </w:style>
  <w:style w:type="character" w:styleId="UnresolvedMention">
    <w:name w:val="Unresolved Mention"/>
    <w:basedOn w:val="DefaultParagraphFont"/>
    <w:uiPriority w:val="99"/>
    <w:semiHidden/>
    <w:unhideWhenUsed/>
    <w:rsid w:val="00D177AD"/>
    <w:rPr>
      <w:color w:val="808080"/>
      <w:shd w:val="clear" w:color="auto" w:fill="E6E6E6"/>
    </w:rPr>
  </w:style>
  <w:style w:type="paragraph" w:styleId="TOCHeading">
    <w:name w:val="TOC Heading"/>
    <w:basedOn w:val="Heading1"/>
    <w:next w:val="Normal"/>
    <w:uiPriority w:val="39"/>
    <w:unhideWhenUsed/>
    <w:qFormat/>
    <w:rsid w:val="0065785E"/>
    <w:pPr>
      <w:spacing w:line="259" w:lineRule="auto"/>
      <w:contextualSpacing w:val="0"/>
      <w:outlineLvl w:val="9"/>
    </w:pPr>
    <w:rPr>
      <w:spacing w:val="0"/>
      <w:lang w:eastAsia="en-US"/>
    </w:rPr>
  </w:style>
  <w:style w:type="paragraph" w:styleId="TOC1">
    <w:name w:val="toc 1"/>
    <w:basedOn w:val="Normal"/>
    <w:next w:val="Normal"/>
    <w:autoRedefine/>
    <w:uiPriority w:val="39"/>
    <w:unhideWhenUsed/>
    <w:rsid w:val="0065785E"/>
    <w:pPr>
      <w:spacing w:after="100" w:line="259" w:lineRule="auto"/>
    </w:pPr>
    <w:rPr>
      <w:rFonts w:eastAsiaTheme="minorHAnsi"/>
      <w:spacing w:val="0"/>
      <w:szCs w:val="22"/>
      <w:lang w:eastAsia="en-US"/>
    </w:rPr>
  </w:style>
  <w:style w:type="paragraph" w:styleId="BalloonText">
    <w:name w:val="Balloon Text"/>
    <w:basedOn w:val="Normal"/>
    <w:link w:val="BalloonTextChar"/>
    <w:uiPriority w:val="99"/>
    <w:semiHidden/>
    <w:unhideWhenUsed/>
    <w:rsid w:val="00905D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D0F"/>
    <w:rPr>
      <w:rFonts w:ascii="Segoe UI" w:eastAsiaTheme="minorEastAsia" w:hAnsi="Segoe UI" w:cs="Segoe UI"/>
      <w:spacing w:val="4"/>
      <w:sz w:val="18"/>
      <w:szCs w:val="18"/>
      <w:lang w:eastAsia="ja-JP"/>
    </w:rPr>
  </w:style>
  <w:style w:type="character" w:customStyle="1" w:styleId="ListParagraphChar">
    <w:name w:val="List Paragraph Char"/>
    <w:basedOn w:val="DefaultParagraphFont"/>
    <w:link w:val="ListParagraph"/>
    <w:uiPriority w:val="34"/>
    <w:rsid w:val="000B11AD"/>
    <w:rPr>
      <w:rFonts w:eastAsiaTheme="minorEastAsia"/>
      <w:spacing w:val="4"/>
      <w:szCs w:val="20"/>
      <w:lang w:eastAsia="ja-JP"/>
    </w:rPr>
  </w:style>
  <w:style w:type="character" w:customStyle="1" w:styleId="Heading3Char">
    <w:name w:val="Heading 3 Char"/>
    <w:basedOn w:val="DefaultParagraphFont"/>
    <w:link w:val="Heading3"/>
    <w:uiPriority w:val="9"/>
    <w:semiHidden/>
    <w:rsid w:val="000E2DCD"/>
    <w:rPr>
      <w:rFonts w:asciiTheme="majorHAnsi" w:eastAsiaTheme="majorEastAsia" w:hAnsiTheme="majorHAnsi" w:cstheme="majorBidi"/>
      <w:color w:val="1F3763" w:themeColor="accent1" w:themeShade="7F"/>
      <w:spacing w:val="4"/>
      <w:sz w:val="24"/>
      <w:szCs w:val="24"/>
      <w:lang w:eastAsia="ja-JP"/>
    </w:rPr>
  </w:style>
  <w:style w:type="paragraph" w:customStyle="1" w:styleId="Pa9">
    <w:name w:val="Pa9"/>
    <w:basedOn w:val="Normal"/>
    <w:next w:val="Normal"/>
    <w:uiPriority w:val="99"/>
    <w:rsid w:val="00A51B0D"/>
    <w:pPr>
      <w:autoSpaceDE w:val="0"/>
      <w:autoSpaceDN w:val="0"/>
      <w:adjustRightInd w:val="0"/>
      <w:spacing w:after="0" w:line="151" w:lineRule="atLeast"/>
    </w:pPr>
    <w:rPr>
      <w:rFonts w:ascii="Roboto Light" w:eastAsiaTheme="minorHAnsi" w:hAnsi="Roboto Light"/>
      <w:spacing w:val="0"/>
      <w:sz w:val="24"/>
      <w:szCs w:val="24"/>
      <w:lang w:eastAsia="en-US"/>
    </w:rPr>
  </w:style>
  <w:style w:type="character" w:customStyle="1" w:styleId="apple-converted-space">
    <w:name w:val="apple-converted-space"/>
    <w:basedOn w:val="DefaultParagraphFont"/>
    <w:rsid w:val="00E15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5937">
      <w:bodyDiv w:val="1"/>
      <w:marLeft w:val="0"/>
      <w:marRight w:val="0"/>
      <w:marTop w:val="0"/>
      <w:marBottom w:val="0"/>
      <w:divBdr>
        <w:top w:val="none" w:sz="0" w:space="0" w:color="auto"/>
        <w:left w:val="none" w:sz="0" w:space="0" w:color="auto"/>
        <w:bottom w:val="none" w:sz="0" w:space="0" w:color="auto"/>
        <w:right w:val="none" w:sz="0" w:space="0" w:color="auto"/>
      </w:divBdr>
    </w:div>
    <w:div w:id="57558100">
      <w:bodyDiv w:val="1"/>
      <w:marLeft w:val="0"/>
      <w:marRight w:val="0"/>
      <w:marTop w:val="0"/>
      <w:marBottom w:val="0"/>
      <w:divBdr>
        <w:top w:val="none" w:sz="0" w:space="0" w:color="auto"/>
        <w:left w:val="none" w:sz="0" w:space="0" w:color="auto"/>
        <w:bottom w:val="none" w:sz="0" w:space="0" w:color="auto"/>
        <w:right w:val="none" w:sz="0" w:space="0" w:color="auto"/>
      </w:divBdr>
    </w:div>
    <w:div w:id="73356167">
      <w:bodyDiv w:val="1"/>
      <w:marLeft w:val="0"/>
      <w:marRight w:val="0"/>
      <w:marTop w:val="0"/>
      <w:marBottom w:val="0"/>
      <w:divBdr>
        <w:top w:val="none" w:sz="0" w:space="0" w:color="auto"/>
        <w:left w:val="none" w:sz="0" w:space="0" w:color="auto"/>
        <w:bottom w:val="none" w:sz="0" w:space="0" w:color="auto"/>
        <w:right w:val="none" w:sz="0" w:space="0" w:color="auto"/>
      </w:divBdr>
    </w:div>
    <w:div w:id="88432587">
      <w:bodyDiv w:val="1"/>
      <w:marLeft w:val="0"/>
      <w:marRight w:val="0"/>
      <w:marTop w:val="0"/>
      <w:marBottom w:val="0"/>
      <w:divBdr>
        <w:top w:val="none" w:sz="0" w:space="0" w:color="auto"/>
        <w:left w:val="none" w:sz="0" w:space="0" w:color="auto"/>
        <w:bottom w:val="none" w:sz="0" w:space="0" w:color="auto"/>
        <w:right w:val="none" w:sz="0" w:space="0" w:color="auto"/>
      </w:divBdr>
    </w:div>
    <w:div w:id="90246826">
      <w:bodyDiv w:val="1"/>
      <w:marLeft w:val="0"/>
      <w:marRight w:val="0"/>
      <w:marTop w:val="0"/>
      <w:marBottom w:val="0"/>
      <w:divBdr>
        <w:top w:val="none" w:sz="0" w:space="0" w:color="auto"/>
        <w:left w:val="none" w:sz="0" w:space="0" w:color="auto"/>
        <w:bottom w:val="none" w:sz="0" w:space="0" w:color="auto"/>
        <w:right w:val="none" w:sz="0" w:space="0" w:color="auto"/>
      </w:divBdr>
    </w:div>
    <w:div w:id="109016987">
      <w:bodyDiv w:val="1"/>
      <w:marLeft w:val="0"/>
      <w:marRight w:val="0"/>
      <w:marTop w:val="0"/>
      <w:marBottom w:val="0"/>
      <w:divBdr>
        <w:top w:val="none" w:sz="0" w:space="0" w:color="auto"/>
        <w:left w:val="none" w:sz="0" w:space="0" w:color="auto"/>
        <w:bottom w:val="none" w:sz="0" w:space="0" w:color="auto"/>
        <w:right w:val="none" w:sz="0" w:space="0" w:color="auto"/>
      </w:divBdr>
    </w:div>
    <w:div w:id="166023577">
      <w:bodyDiv w:val="1"/>
      <w:marLeft w:val="0"/>
      <w:marRight w:val="0"/>
      <w:marTop w:val="0"/>
      <w:marBottom w:val="0"/>
      <w:divBdr>
        <w:top w:val="none" w:sz="0" w:space="0" w:color="auto"/>
        <w:left w:val="none" w:sz="0" w:space="0" w:color="auto"/>
        <w:bottom w:val="none" w:sz="0" w:space="0" w:color="auto"/>
        <w:right w:val="none" w:sz="0" w:space="0" w:color="auto"/>
      </w:divBdr>
    </w:div>
    <w:div w:id="184288624">
      <w:bodyDiv w:val="1"/>
      <w:marLeft w:val="0"/>
      <w:marRight w:val="0"/>
      <w:marTop w:val="0"/>
      <w:marBottom w:val="0"/>
      <w:divBdr>
        <w:top w:val="none" w:sz="0" w:space="0" w:color="auto"/>
        <w:left w:val="none" w:sz="0" w:space="0" w:color="auto"/>
        <w:bottom w:val="none" w:sz="0" w:space="0" w:color="auto"/>
        <w:right w:val="none" w:sz="0" w:space="0" w:color="auto"/>
      </w:divBdr>
    </w:div>
    <w:div w:id="256712720">
      <w:bodyDiv w:val="1"/>
      <w:marLeft w:val="0"/>
      <w:marRight w:val="0"/>
      <w:marTop w:val="0"/>
      <w:marBottom w:val="0"/>
      <w:divBdr>
        <w:top w:val="none" w:sz="0" w:space="0" w:color="auto"/>
        <w:left w:val="none" w:sz="0" w:space="0" w:color="auto"/>
        <w:bottom w:val="none" w:sz="0" w:space="0" w:color="auto"/>
        <w:right w:val="none" w:sz="0" w:space="0" w:color="auto"/>
      </w:divBdr>
    </w:div>
    <w:div w:id="442531667">
      <w:bodyDiv w:val="1"/>
      <w:marLeft w:val="0"/>
      <w:marRight w:val="0"/>
      <w:marTop w:val="0"/>
      <w:marBottom w:val="0"/>
      <w:divBdr>
        <w:top w:val="none" w:sz="0" w:space="0" w:color="auto"/>
        <w:left w:val="none" w:sz="0" w:space="0" w:color="auto"/>
        <w:bottom w:val="none" w:sz="0" w:space="0" w:color="auto"/>
        <w:right w:val="none" w:sz="0" w:space="0" w:color="auto"/>
      </w:divBdr>
    </w:div>
    <w:div w:id="527762007">
      <w:bodyDiv w:val="1"/>
      <w:marLeft w:val="0"/>
      <w:marRight w:val="0"/>
      <w:marTop w:val="0"/>
      <w:marBottom w:val="0"/>
      <w:divBdr>
        <w:top w:val="none" w:sz="0" w:space="0" w:color="auto"/>
        <w:left w:val="none" w:sz="0" w:space="0" w:color="auto"/>
        <w:bottom w:val="none" w:sz="0" w:space="0" w:color="auto"/>
        <w:right w:val="none" w:sz="0" w:space="0" w:color="auto"/>
      </w:divBdr>
    </w:div>
    <w:div w:id="541596547">
      <w:bodyDiv w:val="1"/>
      <w:marLeft w:val="0"/>
      <w:marRight w:val="0"/>
      <w:marTop w:val="0"/>
      <w:marBottom w:val="0"/>
      <w:divBdr>
        <w:top w:val="none" w:sz="0" w:space="0" w:color="auto"/>
        <w:left w:val="none" w:sz="0" w:space="0" w:color="auto"/>
        <w:bottom w:val="none" w:sz="0" w:space="0" w:color="auto"/>
        <w:right w:val="none" w:sz="0" w:space="0" w:color="auto"/>
      </w:divBdr>
    </w:div>
    <w:div w:id="661398871">
      <w:bodyDiv w:val="1"/>
      <w:marLeft w:val="0"/>
      <w:marRight w:val="0"/>
      <w:marTop w:val="0"/>
      <w:marBottom w:val="0"/>
      <w:divBdr>
        <w:top w:val="none" w:sz="0" w:space="0" w:color="auto"/>
        <w:left w:val="none" w:sz="0" w:space="0" w:color="auto"/>
        <w:bottom w:val="none" w:sz="0" w:space="0" w:color="auto"/>
        <w:right w:val="none" w:sz="0" w:space="0" w:color="auto"/>
      </w:divBdr>
    </w:div>
    <w:div w:id="678777974">
      <w:bodyDiv w:val="1"/>
      <w:marLeft w:val="0"/>
      <w:marRight w:val="0"/>
      <w:marTop w:val="0"/>
      <w:marBottom w:val="0"/>
      <w:divBdr>
        <w:top w:val="none" w:sz="0" w:space="0" w:color="auto"/>
        <w:left w:val="none" w:sz="0" w:space="0" w:color="auto"/>
        <w:bottom w:val="none" w:sz="0" w:space="0" w:color="auto"/>
        <w:right w:val="none" w:sz="0" w:space="0" w:color="auto"/>
      </w:divBdr>
    </w:div>
    <w:div w:id="977034875">
      <w:bodyDiv w:val="1"/>
      <w:marLeft w:val="0"/>
      <w:marRight w:val="0"/>
      <w:marTop w:val="0"/>
      <w:marBottom w:val="0"/>
      <w:divBdr>
        <w:top w:val="none" w:sz="0" w:space="0" w:color="auto"/>
        <w:left w:val="none" w:sz="0" w:space="0" w:color="auto"/>
        <w:bottom w:val="none" w:sz="0" w:space="0" w:color="auto"/>
        <w:right w:val="none" w:sz="0" w:space="0" w:color="auto"/>
      </w:divBdr>
    </w:div>
    <w:div w:id="1043096508">
      <w:bodyDiv w:val="1"/>
      <w:marLeft w:val="0"/>
      <w:marRight w:val="0"/>
      <w:marTop w:val="0"/>
      <w:marBottom w:val="0"/>
      <w:divBdr>
        <w:top w:val="none" w:sz="0" w:space="0" w:color="auto"/>
        <w:left w:val="none" w:sz="0" w:space="0" w:color="auto"/>
        <w:bottom w:val="none" w:sz="0" w:space="0" w:color="auto"/>
        <w:right w:val="none" w:sz="0" w:space="0" w:color="auto"/>
      </w:divBdr>
    </w:div>
    <w:div w:id="1115441105">
      <w:bodyDiv w:val="1"/>
      <w:marLeft w:val="0"/>
      <w:marRight w:val="0"/>
      <w:marTop w:val="0"/>
      <w:marBottom w:val="0"/>
      <w:divBdr>
        <w:top w:val="none" w:sz="0" w:space="0" w:color="auto"/>
        <w:left w:val="none" w:sz="0" w:space="0" w:color="auto"/>
        <w:bottom w:val="none" w:sz="0" w:space="0" w:color="auto"/>
        <w:right w:val="none" w:sz="0" w:space="0" w:color="auto"/>
      </w:divBdr>
    </w:div>
    <w:div w:id="1208567027">
      <w:bodyDiv w:val="1"/>
      <w:marLeft w:val="0"/>
      <w:marRight w:val="0"/>
      <w:marTop w:val="0"/>
      <w:marBottom w:val="0"/>
      <w:divBdr>
        <w:top w:val="none" w:sz="0" w:space="0" w:color="auto"/>
        <w:left w:val="none" w:sz="0" w:space="0" w:color="auto"/>
        <w:bottom w:val="none" w:sz="0" w:space="0" w:color="auto"/>
        <w:right w:val="none" w:sz="0" w:space="0" w:color="auto"/>
      </w:divBdr>
    </w:div>
    <w:div w:id="1221408645">
      <w:bodyDiv w:val="1"/>
      <w:marLeft w:val="0"/>
      <w:marRight w:val="0"/>
      <w:marTop w:val="0"/>
      <w:marBottom w:val="0"/>
      <w:divBdr>
        <w:top w:val="none" w:sz="0" w:space="0" w:color="auto"/>
        <w:left w:val="none" w:sz="0" w:space="0" w:color="auto"/>
        <w:bottom w:val="none" w:sz="0" w:space="0" w:color="auto"/>
        <w:right w:val="none" w:sz="0" w:space="0" w:color="auto"/>
      </w:divBdr>
    </w:div>
    <w:div w:id="1310552770">
      <w:bodyDiv w:val="1"/>
      <w:marLeft w:val="0"/>
      <w:marRight w:val="0"/>
      <w:marTop w:val="0"/>
      <w:marBottom w:val="0"/>
      <w:divBdr>
        <w:top w:val="none" w:sz="0" w:space="0" w:color="auto"/>
        <w:left w:val="none" w:sz="0" w:space="0" w:color="auto"/>
        <w:bottom w:val="none" w:sz="0" w:space="0" w:color="auto"/>
        <w:right w:val="none" w:sz="0" w:space="0" w:color="auto"/>
      </w:divBdr>
    </w:div>
    <w:div w:id="1348021854">
      <w:bodyDiv w:val="1"/>
      <w:marLeft w:val="0"/>
      <w:marRight w:val="0"/>
      <w:marTop w:val="0"/>
      <w:marBottom w:val="0"/>
      <w:divBdr>
        <w:top w:val="none" w:sz="0" w:space="0" w:color="auto"/>
        <w:left w:val="none" w:sz="0" w:space="0" w:color="auto"/>
        <w:bottom w:val="none" w:sz="0" w:space="0" w:color="auto"/>
        <w:right w:val="none" w:sz="0" w:space="0" w:color="auto"/>
      </w:divBdr>
    </w:div>
    <w:div w:id="1500002815">
      <w:bodyDiv w:val="1"/>
      <w:marLeft w:val="0"/>
      <w:marRight w:val="0"/>
      <w:marTop w:val="0"/>
      <w:marBottom w:val="0"/>
      <w:divBdr>
        <w:top w:val="none" w:sz="0" w:space="0" w:color="auto"/>
        <w:left w:val="none" w:sz="0" w:space="0" w:color="auto"/>
        <w:bottom w:val="none" w:sz="0" w:space="0" w:color="auto"/>
        <w:right w:val="none" w:sz="0" w:space="0" w:color="auto"/>
      </w:divBdr>
    </w:div>
    <w:div w:id="1513497528">
      <w:bodyDiv w:val="1"/>
      <w:marLeft w:val="0"/>
      <w:marRight w:val="0"/>
      <w:marTop w:val="0"/>
      <w:marBottom w:val="0"/>
      <w:divBdr>
        <w:top w:val="none" w:sz="0" w:space="0" w:color="auto"/>
        <w:left w:val="none" w:sz="0" w:space="0" w:color="auto"/>
        <w:bottom w:val="none" w:sz="0" w:space="0" w:color="auto"/>
        <w:right w:val="none" w:sz="0" w:space="0" w:color="auto"/>
      </w:divBdr>
    </w:div>
    <w:div w:id="1632250191">
      <w:bodyDiv w:val="1"/>
      <w:marLeft w:val="0"/>
      <w:marRight w:val="0"/>
      <w:marTop w:val="0"/>
      <w:marBottom w:val="0"/>
      <w:divBdr>
        <w:top w:val="none" w:sz="0" w:space="0" w:color="auto"/>
        <w:left w:val="none" w:sz="0" w:space="0" w:color="auto"/>
        <w:bottom w:val="none" w:sz="0" w:space="0" w:color="auto"/>
        <w:right w:val="none" w:sz="0" w:space="0" w:color="auto"/>
      </w:divBdr>
    </w:div>
    <w:div w:id="1635254304">
      <w:bodyDiv w:val="1"/>
      <w:marLeft w:val="0"/>
      <w:marRight w:val="0"/>
      <w:marTop w:val="0"/>
      <w:marBottom w:val="0"/>
      <w:divBdr>
        <w:top w:val="none" w:sz="0" w:space="0" w:color="auto"/>
        <w:left w:val="none" w:sz="0" w:space="0" w:color="auto"/>
        <w:bottom w:val="none" w:sz="0" w:space="0" w:color="auto"/>
        <w:right w:val="none" w:sz="0" w:space="0" w:color="auto"/>
      </w:divBdr>
    </w:div>
    <w:div w:id="1642613532">
      <w:bodyDiv w:val="1"/>
      <w:marLeft w:val="0"/>
      <w:marRight w:val="0"/>
      <w:marTop w:val="0"/>
      <w:marBottom w:val="0"/>
      <w:divBdr>
        <w:top w:val="none" w:sz="0" w:space="0" w:color="auto"/>
        <w:left w:val="none" w:sz="0" w:space="0" w:color="auto"/>
        <w:bottom w:val="none" w:sz="0" w:space="0" w:color="auto"/>
        <w:right w:val="none" w:sz="0" w:space="0" w:color="auto"/>
      </w:divBdr>
    </w:div>
    <w:div w:id="1654479445">
      <w:bodyDiv w:val="1"/>
      <w:marLeft w:val="0"/>
      <w:marRight w:val="0"/>
      <w:marTop w:val="0"/>
      <w:marBottom w:val="0"/>
      <w:divBdr>
        <w:top w:val="none" w:sz="0" w:space="0" w:color="auto"/>
        <w:left w:val="none" w:sz="0" w:space="0" w:color="auto"/>
        <w:bottom w:val="none" w:sz="0" w:space="0" w:color="auto"/>
        <w:right w:val="none" w:sz="0" w:space="0" w:color="auto"/>
      </w:divBdr>
    </w:div>
    <w:div w:id="1753356287">
      <w:bodyDiv w:val="1"/>
      <w:marLeft w:val="0"/>
      <w:marRight w:val="0"/>
      <w:marTop w:val="0"/>
      <w:marBottom w:val="0"/>
      <w:divBdr>
        <w:top w:val="none" w:sz="0" w:space="0" w:color="auto"/>
        <w:left w:val="none" w:sz="0" w:space="0" w:color="auto"/>
        <w:bottom w:val="none" w:sz="0" w:space="0" w:color="auto"/>
        <w:right w:val="none" w:sz="0" w:space="0" w:color="auto"/>
      </w:divBdr>
    </w:div>
    <w:div w:id="1780369444">
      <w:bodyDiv w:val="1"/>
      <w:marLeft w:val="0"/>
      <w:marRight w:val="0"/>
      <w:marTop w:val="0"/>
      <w:marBottom w:val="0"/>
      <w:divBdr>
        <w:top w:val="none" w:sz="0" w:space="0" w:color="auto"/>
        <w:left w:val="none" w:sz="0" w:space="0" w:color="auto"/>
        <w:bottom w:val="none" w:sz="0" w:space="0" w:color="auto"/>
        <w:right w:val="none" w:sz="0" w:space="0" w:color="auto"/>
      </w:divBdr>
    </w:div>
    <w:div w:id="1911384741">
      <w:bodyDiv w:val="1"/>
      <w:marLeft w:val="0"/>
      <w:marRight w:val="0"/>
      <w:marTop w:val="0"/>
      <w:marBottom w:val="0"/>
      <w:divBdr>
        <w:top w:val="none" w:sz="0" w:space="0" w:color="auto"/>
        <w:left w:val="none" w:sz="0" w:space="0" w:color="auto"/>
        <w:bottom w:val="none" w:sz="0" w:space="0" w:color="auto"/>
        <w:right w:val="none" w:sz="0" w:space="0" w:color="auto"/>
      </w:divBdr>
    </w:div>
    <w:div w:id="1947076697">
      <w:bodyDiv w:val="1"/>
      <w:marLeft w:val="0"/>
      <w:marRight w:val="0"/>
      <w:marTop w:val="0"/>
      <w:marBottom w:val="0"/>
      <w:divBdr>
        <w:top w:val="none" w:sz="0" w:space="0" w:color="auto"/>
        <w:left w:val="none" w:sz="0" w:space="0" w:color="auto"/>
        <w:bottom w:val="none" w:sz="0" w:space="0" w:color="auto"/>
        <w:right w:val="none" w:sz="0" w:space="0" w:color="auto"/>
      </w:divBdr>
    </w:div>
    <w:div w:id="1971784748">
      <w:bodyDiv w:val="1"/>
      <w:marLeft w:val="0"/>
      <w:marRight w:val="0"/>
      <w:marTop w:val="0"/>
      <w:marBottom w:val="0"/>
      <w:divBdr>
        <w:top w:val="none" w:sz="0" w:space="0" w:color="auto"/>
        <w:left w:val="none" w:sz="0" w:space="0" w:color="auto"/>
        <w:bottom w:val="none" w:sz="0" w:space="0" w:color="auto"/>
        <w:right w:val="none" w:sz="0" w:space="0" w:color="auto"/>
      </w:divBdr>
    </w:div>
    <w:div w:id="2045017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mc-mc.com/term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byj\Downloads\Proposal%20III%20-%20Dana%20Dry%20Ridge%20KY%20Weekend.xls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240a608-ab0c-4b9e-a7e8-98b322547dfc" xsi:nil="true"/>
    <lcf76f155ced4ddcb4097134ff3c332f xmlns="17280a2b-37da-44d9-bded-03910e228e5a">
      <Terms xmlns="http://schemas.microsoft.com/office/infopath/2007/PartnerControls"/>
    </lcf76f155ced4ddcb4097134ff3c332f>
    <LastEdited xmlns="17280a2b-37da-44d9-bded-03910e228e5a">
      <UserInfo>
        <DisplayName/>
        <AccountId xsi:nil="true"/>
        <AccountType/>
      </UserInfo>
    </LastEdite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DC0C81704971498909B37128C6313A" ma:contentTypeVersion="20" ma:contentTypeDescription="Create a new document." ma:contentTypeScope="" ma:versionID="e565a2cacd807b31cd07b8d522cae671">
  <xsd:schema xmlns:xsd="http://www.w3.org/2001/XMLSchema" xmlns:xs="http://www.w3.org/2001/XMLSchema" xmlns:p="http://schemas.microsoft.com/office/2006/metadata/properties" xmlns:ns2="17280a2b-37da-44d9-bded-03910e228e5a" xmlns:ns3="1240a608-ab0c-4b9e-a7e8-98b322547dfc" targetNamespace="http://schemas.microsoft.com/office/2006/metadata/properties" ma:root="true" ma:fieldsID="0110d707138436e12cbb4669245872c4" ns2:_="" ns3:_="">
    <xsd:import namespace="17280a2b-37da-44d9-bded-03910e228e5a"/>
    <xsd:import namespace="1240a608-ab0c-4b9e-a7e8-98b322547d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LastEdit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80a2b-37da-44d9-bded-03910e228e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2805e04-b107-4f1b-9049-68528f177d2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astEdited" ma:index="26" nillable="true" ma:displayName="Last Edited" ma:format="Dropdown" ma:list="UserInfo" ma:SharePointGroup="0" ma:internalName="LastEdite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40a608-ab0c-4b9e-a7e8-98b322547df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603d4e-fd81-4466-a00f-05c1f46307a2}" ma:internalName="TaxCatchAll" ma:showField="CatchAllData" ma:web="1240a608-ab0c-4b9e-a7e8-98b322547d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036AD-D8C8-419D-BFFE-96A2DC0D267F}">
  <ds:schemaRefs>
    <ds:schemaRef ds:uri="http://schemas.microsoft.com/sharepoint/v3/contenttype/forms"/>
  </ds:schemaRefs>
</ds:datastoreItem>
</file>

<file path=customXml/itemProps2.xml><?xml version="1.0" encoding="utf-8"?>
<ds:datastoreItem xmlns:ds="http://schemas.openxmlformats.org/officeDocument/2006/customXml" ds:itemID="{198F2852-3330-4053-9879-43F29ED4AB86}">
  <ds:schemaRefs>
    <ds:schemaRef ds:uri="http://schemas.microsoft.com/office/2006/metadata/properties"/>
    <ds:schemaRef ds:uri="http://schemas.microsoft.com/office/infopath/2007/PartnerControls"/>
    <ds:schemaRef ds:uri="1240a608-ab0c-4b9e-a7e8-98b322547dfc"/>
    <ds:schemaRef ds:uri="17280a2b-37da-44d9-bded-03910e228e5a"/>
  </ds:schemaRefs>
</ds:datastoreItem>
</file>

<file path=customXml/itemProps3.xml><?xml version="1.0" encoding="utf-8"?>
<ds:datastoreItem xmlns:ds="http://schemas.openxmlformats.org/officeDocument/2006/customXml" ds:itemID="{3ACD135F-19EF-4809-846A-B652A325CB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80a2b-37da-44d9-bded-03910e228e5a"/>
    <ds:schemaRef ds:uri="1240a608-ab0c-4b9e-a7e8-98b322547d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9E14DF-1C9B-43A7-814A-E736EE78D25A}">
  <ds:schemaRefs>
    <ds:schemaRef ds:uri="http://schemas.openxmlformats.org/officeDocument/2006/bibliography"/>
  </ds:schemaRefs>
</ds:datastoreItem>
</file>

<file path=docMetadata/LabelInfo.xml><?xml version="1.0" encoding="utf-8"?>
<clbl:labelList xmlns:clbl="http://schemas.microsoft.com/office/2020/mipLabelMetadata">
  <clbl:label id="{c5d04ce6-c381-45a5-bb15-1f1d4a5e6746}" enabled="0" method="" siteId="{c5d04ce6-c381-45a5-bb15-1f1d4a5e6746}" removed="1"/>
</clbl:labelList>
</file>

<file path=docProps/app.xml><?xml version="1.0" encoding="utf-8"?>
<Properties xmlns="http://schemas.openxmlformats.org/officeDocument/2006/extended-properties" xmlns:vt="http://schemas.openxmlformats.org/officeDocument/2006/docPropsVTypes">
  <Template>Proposal III - Dana Dry Ridge KY Weekend.xlsx</Template>
  <TotalTime>74</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Links>
    <vt:vector size="6" baseType="variant">
      <vt:variant>
        <vt:i4>2097259</vt:i4>
      </vt:variant>
      <vt:variant>
        <vt:i4>3</vt:i4>
      </vt:variant>
      <vt:variant>
        <vt:i4>0</vt:i4>
      </vt:variant>
      <vt:variant>
        <vt:i4>5</vt:i4>
      </vt:variant>
      <vt:variant>
        <vt:lpwstr>https://www.mc-mc.com/terms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Crosby</dc:creator>
  <cp:keywords/>
  <dc:description/>
  <cp:lastModifiedBy>Mason Williams</cp:lastModifiedBy>
  <cp:revision>52</cp:revision>
  <cp:lastPrinted>2023-07-19T13:24:00Z</cp:lastPrinted>
  <dcterms:created xsi:type="dcterms:W3CDTF">2026-03-03T13:36:00Z</dcterms:created>
  <dcterms:modified xsi:type="dcterms:W3CDTF">2026-04-22T13:39:00Z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act">
    <vt:lpwstr>Drew Clausen</vt:lpwstr>
  </property>
  <property fmtid="{D5CDD505-2E9C-101B-9397-08002B2CF9AE}" pid="3" name="Date">
    <vt:lpwstr>3/30/2021</vt:lpwstr>
  </property>
  <property fmtid="{D5CDD505-2E9C-101B-9397-08002B2CF9AE}" pid="4" name="Customer Name">
    <vt:lpwstr>Dana</vt:lpwstr>
  </property>
  <property fmtid="{D5CDD505-2E9C-101B-9397-08002B2CF9AE}" pid="5" name="Customer Number">
    <vt:lpwstr>DANA</vt:lpwstr>
  </property>
  <property fmtid="{D5CDD505-2E9C-101B-9397-08002B2CF9AE}" pid="6" name="No format date">
    <vt:lpwstr>03302021</vt:lpwstr>
  </property>
  <property fmtid="{D5CDD505-2E9C-101B-9397-08002B2CF9AE}" pid="7" name="Revision">
    <vt:lpwstr>001</vt:lpwstr>
  </property>
  <property fmtid="{D5CDD505-2E9C-101B-9397-08002B2CF9AE}" pid="8" name="ContentTypeId">
    <vt:lpwstr>0x01010091DC0C81704971498909B37128C6313A</vt:lpwstr>
  </property>
  <property fmtid="{D5CDD505-2E9C-101B-9397-08002B2CF9AE}" pid="9" name="_dlc_DocIdItemGuid">
    <vt:lpwstr>46f92967-7361-4c56-a179-a30c93cc4a2b</vt:lpwstr>
  </property>
  <property fmtid="{D5CDD505-2E9C-101B-9397-08002B2CF9AE}" pid="10" name="AuthorIds_UIVersion_1536">
    <vt:lpwstr>6</vt:lpwstr>
  </property>
  <property fmtid="{D5CDD505-2E9C-101B-9397-08002B2CF9AE}" pid="11" name="Order">
    <vt:r8>5300</vt:r8>
  </property>
  <property fmtid="{D5CDD505-2E9C-101B-9397-08002B2CF9AE}" pid="12" name="MediaServiceImageTags">
    <vt:lpwstr/>
  </property>
</Properties>
</file>